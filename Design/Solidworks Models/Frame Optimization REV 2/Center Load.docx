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33313B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853815" cy="2437765"/>
                  <wp:effectExtent l="0" t="0" r="0" b="635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437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33313B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Main Frame</w:t>
                  </w:r>
                </w:p>
                <w:p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:rsidR="00B77317" w:rsidRPr="00CD1539" w:rsidRDefault="0033313B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Wednesday, January 22, 2014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Carter 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Mealey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, Ben 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Holleran</w:t>
                  </w:r>
                  <w:proofErr w:type="spellEnd"/>
                </w:p>
                <w:p w:rsidR="00B77317" w:rsidRPr="00CD1539" w:rsidRDefault="0033313B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Center Load</w:t>
                  </w:r>
                </w:p>
                <w:p w:rsidR="00B77317" w:rsidRPr="006A441F" w:rsidRDefault="0033313B" w:rsidP="0033313B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B77317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:rsidR="0033313B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378115569" w:history="1">
                        <w:r w:rsidR="0033313B" w:rsidRPr="001E2FA8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33313B">
                          <w:rPr>
                            <w:noProof/>
                            <w:webHidden/>
                          </w:rPr>
                          <w:tab/>
                        </w:r>
                        <w:r w:rsidR="0033313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3313B">
                          <w:rPr>
                            <w:noProof/>
                            <w:webHidden/>
                          </w:rPr>
                          <w:instrText xml:space="preserve"> PAGEREF _Toc378115569 \h </w:instrText>
                        </w:r>
                        <w:r w:rsidR="0033313B">
                          <w:rPr>
                            <w:noProof/>
                            <w:webHidden/>
                          </w:rPr>
                        </w:r>
                        <w:r w:rsidR="0033313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3313B">
                          <w:rPr>
                            <w:noProof/>
                            <w:webHidden/>
                          </w:rPr>
                          <w:t>1</w:t>
                        </w:r>
                        <w:r w:rsidR="0033313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3313B" w:rsidRDefault="0033313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15570" w:history="1">
                        <w:r w:rsidRPr="001E2FA8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_Toc378115570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3313B" w:rsidRDefault="0033313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15571" w:history="1">
                        <w:r w:rsidRPr="001E2FA8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_Toc378115571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3313B" w:rsidRDefault="0033313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15572" w:history="1">
                        <w:r w:rsidRPr="001E2FA8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_Toc378115572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3313B" w:rsidRDefault="0033313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15573" w:history="1">
                        <w:r w:rsidRPr="001E2FA8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_Toc378115573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3313B" w:rsidRDefault="0033313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15574" w:history="1">
                        <w:r w:rsidRPr="001E2FA8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_Toc378115574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3313B" w:rsidRDefault="0033313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15575" w:history="1">
                        <w:r w:rsidRPr="001E2FA8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_Toc378115575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3313B" w:rsidRDefault="0033313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15576" w:history="1">
                        <w:r w:rsidRPr="001E2FA8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_Toc378115576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3313B" w:rsidRDefault="0033313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15577" w:history="1">
                        <w:r w:rsidRPr="001E2FA8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_Toc378115577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3313B" w:rsidRDefault="0033313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15578" w:history="1">
                        <w:r w:rsidRPr="001E2FA8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_Toc378115578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3313B" w:rsidRDefault="0033313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15579" w:history="1">
                        <w:r w:rsidRPr="001E2FA8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_Toc378115579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3313B" w:rsidRDefault="0033313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15580" w:history="1">
                        <w:r w:rsidRPr="001E2FA8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_Toc378115580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3313B" w:rsidRDefault="0033313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15581" w:history="1">
                        <w:r w:rsidRPr="001E2FA8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_Toc378115581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3313B" w:rsidRDefault="0033313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15582" w:history="1">
                        <w:r w:rsidRPr="001E2FA8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_Toc378115582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3313B" w:rsidRDefault="0033313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15583" w:history="1">
                        <w:r w:rsidRPr="001E2FA8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_Toc378115583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33313B" w:rsidP="00C27B5D">
            <w:pPr>
              <w:pStyle w:val="Heading1"/>
              <w:outlineLvl w:val="0"/>
            </w:pPr>
            <w:bookmarkStart w:id="0" w:name="_Toc378115569"/>
            <w:r>
              <w:t>Description</w:t>
            </w:r>
            <w:bookmarkEnd w:id="0"/>
          </w:p>
          <w:p w:rsidR="00F448BC" w:rsidRPr="00E65D6E" w:rsidRDefault="0033313B" w:rsidP="00FF408C">
            <w:r>
              <w:t>No Data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TOC3"/>
            </w:pPr>
          </w:p>
        </w:tc>
      </w:tr>
    </w:tbl>
    <w:p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33313B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378115570"/>
            <w:r>
              <w:lastRenderedPageBreak/>
              <w:t>Assumptions</w:t>
            </w:r>
            <w:bookmarkEnd w:id="4"/>
          </w:p>
          <w:p w:rsidR="00A96F2C" w:rsidRDefault="00A96F2C" w:rsidP="00A96F2C"/>
        </w:tc>
      </w:tr>
    </w:tbl>
    <w:p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33313B" w:rsidP="00FF408C">
            <w:pPr>
              <w:pStyle w:val="Heading1"/>
              <w:outlineLvl w:val="0"/>
            </w:pPr>
            <w:bookmarkStart w:id="5" w:name="_Toc378115571"/>
            <w:r>
              <w:t>Model Information</w:t>
            </w:r>
            <w:bookmarkEnd w:id="5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33313B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>
                              <wp:extent cx="5349240" cy="3383915"/>
                              <wp:effectExtent l="0" t="0" r="3810" b="6985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38391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33313B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Main Frame</w:t>
                  </w:r>
                </w:p>
                <w:p w:rsidR="00C16188" w:rsidRDefault="0033313B" w:rsidP="0033313B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Default&lt;As Machined&gt;</w:t>
                  </w:r>
                </w:p>
              </w:tc>
            </w:tr>
            <w:tr w:rsidR="00224CED" w:rsidTr="003F226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24CED" w:rsidRDefault="0033313B" w:rsidP="00C16188"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Beam Bodies:</w:t>
                  </w:r>
                </w:p>
              </w:tc>
            </w:tr>
            <w:tr w:rsidR="004B3022" w:rsidTr="003E0E8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4B3022" w:rsidRDefault="0033313B" w:rsidP="003E0E80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4B3022" w:rsidRDefault="0033313B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Formulation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4B3022" w:rsidRDefault="0033313B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4B3022" w:rsidRDefault="0033313B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33313B" w:rsidTr="004E539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4E539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Beam-1(Truss Trim[2])</w:t>
                  </w:r>
                </w:p>
                <w:p w:rsidR="0033313B" w:rsidRDefault="0033313B" w:rsidP="004E5398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88695"/>
                        <wp:effectExtent l="0" t="0" r="0" b="1905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886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544.265in^2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Length:636.35mm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Volume:0.000346335m^3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Density:7800kg/m^3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Mass:2.70141kg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Weight:26.4738N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\\vtcfiles\shared\ELM\ELM4701\Bridge Tester\Design\Solidworks Models\Frame Optimization REV 2\Main Frame.SLDPRT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22 00:54:07 2014</w:t>
                  </w:r>
                </w:p>
              </w:tc>
            </w:tr>
            <w:tr w:rsidR="0033313B" w:rsidTr="004E539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4E539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Beam-2(Bottom miter 2[2])</w:t>
                  </w:r>
                </w:p>
                <w:p w:rsidR="0033313B" w:rsidRDefault="0033313B" w:rsidP="004E5398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88695"/>
                        <wp:effectExtent l="0" t="0" r="0" b="1905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886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Standard-ansi inch/square tube/3 x 3 x 0.25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866.845in^2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Length:1828.8mm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Volume:0.00158529m^3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Density:7800kg/m^3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Mass:12.3652kg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Weight:121.179N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\\vtcfiles\shared\ELM\ELM4701\Bridge Tester\Design\Solidworks Models\Frame Optimization REV 2\Main Frame.SLDPRT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22 00:54:07 2014</w:t>
                  </w:r>
                </w:p>
              </w:tc>
            </w:tr>
            <w:tr w:rsidR="0033313B" w:rsidTr="004E539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4E539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Beam-3(Bottom miter 2[1])</w:t>
                  </w:r>
                </w:p>
                <w:p w:rsidR="0033313B" w:rsidRDefault="0033313B" w:rsidP="004E5398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88695"/>
                        <wp:effectExtent l="0" t="0" r="0" b="1905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886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Standard-ansi inch/square tube/3 x 3 x 0.25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1670.35in^2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Length:1524mm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Volume:0.00254566m^3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Density:7800kg/m^3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Mass:19.8561kg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Weight:194.59N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\\vtcfiles\shared\ELM\ELM4701\Bridge Tester\Design\Solidworks Models\Frame Optimization REV 2\Main Frame.SLDPRT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22 00:54:07 2014</w:t>
                  </w:r>
                </w:p>
              </w:tc>
            </w:tr>
            <w:tr w:rsidR="0033313B" w:rsidTr="004E539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4E539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Beam-4(Deck trim)</w:t>
                  </w:r>
                </w:p>
                <w:p w:rsidR="0033313B" w:rsidRDefault="0033313B" w:rsidP="004E5398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88695"/>
                        <wp:effectExtent l="0" t="0" r="0" b="1905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886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Standard-ansi inch/rectangular tube/3 x 2 x 0.25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1350.71in^2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Length:1447.8mm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Volume:0.00195556m^3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Density:7800kg/m^3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Mass:15.2534kg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Weight:149.483N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\\vtcfiles\shared\ELM\ELM4701\Bridge Tester\Design\Solidworks Models\Frame Optimization REV 2\Main Frame.SLDPRT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22 00:54:07 2014</w:t>
                  </w:r>
                </w:p>
              </w:tc>
            </w:tr>
            <w:tr w:rsidR="0033313B" w:rsidTr="004E539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4E539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Beam-5(Truss Trim[5])</w:t>
                  </w:r>
                </w:p>
                <w:p w:rsidR="0033313B" w:rsidRDefault="0033313B" w:rsidP="004E5398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88695"/>
                        <wp:effectExtent l="0" t="0" r="0" b="1905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886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544.265in^2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Length:636.35mm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Volume:0.000346335m^3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Density:7800kg/m^3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Mass:2.70141kg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Weight:26.4738N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\\vtcfiles\shared\ELM\ELM4701\Bridge Tester\Design\Solidworks Models\Frame Optimization REV 2\Main Frame.SLDPRT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22 00:54:07 2014</w:t>
                  </w:r>
                </w:p>
              </w:tc>
            </w:tr>
            <w:tr w:rsidR="0033313B" w:rsidTr="004E539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4E539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Beam-6(Truss Trim[3])</w:t>
                  </w:r>
                </w:p>
                <w:p w:rsidR="0033313B" w:rsidRDefault="0033313B" w:rsidP="004E5398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88695"/>
                        <wp:effectExtent l="0" t="0" r="0" b="1905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886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544.265in^2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Length:636.35mm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Volume:0.000346335m^3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Density:7800kg/m^3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Mass:2.70141kg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Weight:26.4738N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\\vtcfiles\shared\ELM\ELM4701\Bridge Tester\Design\Solidworks Models\Frame Optimization REV 2\Main Frame.SLDPRT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22 00:54:07 2014</w:t>
                  </w:r>
                </w:p>
              </w:tc>
            </w:tr>
            <w:tr w:rsidR="0033313B" w:rsidTr="004E539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4E539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Beam-7(Truss Trim[1])</w:t>
                  </w:r>
                </w:p>
                <w:p w:rsidR="0033313B" w:rsidRDefault="0033313B" w:rsidP="004E5398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88695"/>
                        <wp:effectExtent l="0" t="0" r="0" b="1905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886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544.265in^2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Length:638.672mm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Volume:0.000347599m^3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Density:7800kg/m^3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Mass:2.71127kg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Weight:26.5704N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\\vtcfiles\shared\ELM\ELM4701\Bridge Tester\Design\Solidworks Models\Frame Optimization REV 2\Main Frame.SLDPRT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22 00:54:07 2014</w:t>
                  </w:r>
                </w:p>
              </w:tc>
            </w:tr>
            <w:tr w:rsidR="0033313B" w:rsidTr="004E539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4E539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Beam-8(Truss Trim[6])</w:t>
                  </w:r>
                </w:p>
                <w:p w:rsidR="0033313B" w:rsidRDefault="0033313B" w:rsidP="004E5398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88695"/>
                        <wp:effectExtent l="0" t="0" r="0" b="1905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886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544.265in^2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Length:638.672mm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Volume:0.000347599m^3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Density:7800kg/m^3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Mass:2.71127kg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Weight:26.5704N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\\vtcfiles\shared\ELM\ELM4701\Bridge Tester\Design\Solidworks Models\Frame Optimization REV 2\Main Frame.SLDPRT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22 00:54:07 2014</w:t>
                  </w:r>
                </w:p>
              </w:tc>
            </w:tr>
            <w:tr w:rsidR="0033313B" w:rsidTr="004E539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4E539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Beam-9(Truss Trim[4])</w:t>
                  </w:r>
                </w:p>
                <w:p w:rsidR="0033313B" w:rsidRDefault="0033313B" w:rsidP="004E5398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88695"/>
                        <wp:effectExtent l="0" t="0" r="0" b="1905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886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544.265in^2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Length:636.35mm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Volume:0.000346335m^3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Density:7800kg/m^3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Mass:2.70141kg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Weight:26.4738N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\\vtcfiles\shared\ELM\ELM4701\Bridge Tester\Design\Solidworks Models\Frame Optimization REV 2\Main Frame.SLDPRT</w:t>
                  </w:r>
                </w:p>
                <w:p w:rsidR="0033313B" w:rsidRDefault="0033313B" w:rsidP="004E5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22 00:54:07 2014</w:t>
                  </w:r>
                </w:p>
              </w:tc>
            </w:tr>
            <w:tr w:rsidR="004B3022" w:rsidTr="003E0E8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E0E80" w:rsidRDefault="0033313B" w:rsidP="003E0E80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Beam-10(Bottom miter 1[2])</w:t>
                  </w:r>
                </w:p>
                <w:p w:rsidR="004B3022" w:rsidRDefault="0033313B" w:rsidP="003E0E8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88695"/>
                        <wp:effectExtent l="0" t="0" r="0" b="1905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886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4B3022" w:rsidRDefault="0033313B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Standard-ansi inch/square tube/3 x 3 x 0.25</w:t>
                  </w:r>
                </w:p>
                <w:p w:rsidR="0033313B" w:rsidRDefault="0033313B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866.845in^2</w:t>
                  </w:r>
                </w:p>
                <w:p w:rsidR="0033313B" w:rsidRDefault="0033313B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Length:1828.8mm</w:t>
                  </w:r>
                </w:p>
                <w:p w:rsidR="0033313B" w:rsidRDefault="0033313B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Volume:0.00158529m^3</w:t>
                  </w:r>
                </w:p>
                <w:p w:rsidR="0033313B" w:rsidRDefault="0033313B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Density:7800kg/m^3</w:t>
                  </w:r>
                </w:p>
                <w:p w:rsidR="0033313B" w:rsidRDefault="0033313B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Mass:12.3652kg</w:t>
                  </w:r>
                </w:p>
                <w:p w:rsidR="0033313B" w:rsidRDefault="0033313B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Weight:121.179N</w:t>
                  </w:r>
                </w:p>
                <w:p w:rsidR="004B3022" w:rsidRDefault="004B3022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\\vtcfiles\shared\ELM\ELM4701\Bridge Tester\Design\Solidworks Models\Frame Optimization REV 2\Main Frame.SLDPRT</w:t>
                  </w:r>
                </w:p>
                <w:p w:rsidR="004B3022" w:rsidRDefault="0033313B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22 00:54:07 2014</w:t>
                  </w:r>
                </w:p>
              </w:tc>
            </w:tr>
          </w:tbl>
          <w:p w:rsidR="00FF408C" w:rsidRDefault="00FF408C" w:rsidP="00A96F2C"/>
        </w:tc>
      </w:tr>
    </w:tbl>
    <w:p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:rsidTr="005E294F">
        <w:tc>
          <w:tcPr>
            <w:tcW w:w="11016" w:type="dxa"/>
          </w:tcPr>
          <w:p w:rsidR="00B35001" w:rsidRPr="00B35001" w:rsidRDefault="0033313B" w:rsidP="00B35001">
            <w:pPr>
              <w:pStyle w:val="Heading1"/>
              <w:outlineLvl w:val="0"/>
            </w:pPr>
            <w:bookmarkStart w:id="6" w:name="_Toc378115572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69"/>
              <w:gridCol w:w="5385"/>
            </w:tblGrid>
            <w:tr w:rsidR="00B3500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33313B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33313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Center Load</w:t>
                  </w:r>
                </w:p>
              </w:tc>
            </w:tr>
            <w:tr w:rsidR="0033313B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3313B" w:rsidRDefault="0033313B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3313B" w:rsidRDefault="0033313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33313B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3313B" w:rsidRDefault="0033313B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3313B" w:rsidRDefault="0033313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Beam Mesh</w:t>
                  </w:r>
                </w:p>
              </w:tc>
            </w:tr>
            <w:tr w:rsidR="0033313B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3313B" w:rsidRDefault="0033313B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3313B" w:rsidRDefault="0033313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Direct sparse solver</w:t>
                  </w:r>
                </w:p>
              </w:tc>
            </w:tr>
            <w:tr w:rsidR="0033313B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3313B" w:rsidRDefault="0033313B" w:rsidP="005E294F">
                  <w:proofErr w:type="spellStart"/>
                  <w:r>
                    <w:t>Inplane</w:t>
                  </w:r>
                  <w:proofErr w:type="spellEnd"/>
                  <w:r>
                    <w:t xml:space="preserve">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3313B" w:rsidRDefault="0033313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3313B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3313B" w:rsidRDefault="0033313B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3313B" w:rsidRDefault="0033313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3313B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3313B" w:rsidRDefault="0033313B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3313B" w:rsidRDefault="0033313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3313B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3313B" w:rsidRDefault="0033313B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3313B" w:rsidRDefault="0033313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33313B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3313B" w:rsidRDefault="0033313B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3313B" w:rsidRDefault="0033313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3313B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3313B" w:rsidRDefault="0033313B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3313B" w:rsidRDefault="0033313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33313B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3313B" w:rsidRDefault="0033313B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3313B" w:rsidRDefault="0033313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(\\</w:t>
                  </w:r>
                  <w:proofErr w:type="spellStart"/>
                  <w:r>
                    <w:t>vtcfiles</w:t>
                  </w:r>
                  <w:proofErr w:type="spellEnd"/>
                  <w:r>
                    <w:t>\shared\ELM\ELM4701\Bridge Tester\Design\</w:t>
                  </w:r>
                  <w:proofErr w:type="spellStart"/>
                  <w:r>
                    <w:t>Solidworks</w:t>
                  </w:r>
                  <w:proofErr w:type="spellEnd"/>
                  <w:r>
                    <w:t xml:space="preserve"> Models\Frame Optimization REV 2)</w:t>
                  </w:r>
                </w:p>
              </w:tc>
            </w:tr>
          </w:tbl>
          <w:p w:rsidR="005E294F" w:rsidRDefault="005E294F" w:rsidP="00A96F2C"/>
        </w:tc>
      </w:tr>
      <w:bookmarkEnd w:id="1"/>
      <w:bookmarkEnd w:id="2"/>
      <w:bookmarkEnd w:id="3"/>
    </w:tbl>
    <w:p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:rsidTr="00E80CD9">
        <w:tc>
          <w:tcPr>
            <w:tcW w:w="11016" w:type="dxa"/>
          </w:tcPr>
          <w:p w:rsidR="00F33129" w:rsidRPr="00B35001" w:rsidRDefault="0033313B" w:rsidP="000A7C6B">
            <w:pPr>
              <w:pStyle w:val="Heading1"/>
              <w:outlineLvl w:val="0"/>
            </w:pPr>
            <w:bookmarkStart w:id="7" w:name="_Toc378115573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33313B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33313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33313B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3313B" w:rsidRDefault="0033313B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3313B" w:rsidRDefault="0033313B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33313B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3313B" w:rsidRDefault="0033313B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3313B" w:rsidRDefault="0033313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33313B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3313B" w:rsidRDefault="0033313B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3313B" w:rsidRDefault="0033313B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33313B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3313B" w:rsidRDefault="0033313B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3313B" w:rsidRDefault="0033313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:rsidR="00F33129" w:rsidRDefault="00F33129" w:rsidP="000A7C6B"/>
        </w:tc>
      </w:tr>
    </w:tbl>
    <w:p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33313B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378115574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33313B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33313B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33313B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:rsidR="00E80CD9" w:rsidRPr="00577134" w:rsidRDefault="0033313B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4365" cy="1204595"/>
                        <wp:effectExtent l="0" t="0" r="635" b="0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045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33313B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33313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Plain Carbon Steel</w:t>
                        </w:r>
                      </w:p>
                    </w:tc>
                  </w:tr>
                  <w:tr w:rsidR="0033313B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3313B" w:rsidRDefault="0033313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3313B" w:rsidRDefault="0033313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33313B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3313B" w:rsidRDefault="0033313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3313B" w:rsidRDefault="0033313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33313B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3313B" w:rsidRDefault="0033313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3313B" w:rsidRDefault="0033313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2.20594e+008 N/m^2</w:t>
                        </w:r>
                      </w:p>
                    </w:tc>
                  </w:tr>
                  <w:tr w:rsidR="0033313B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3313B" w:rsidRDefault="0033313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3313B" w:rsidRDefault="0033313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3.99826e+008 N/m^2</w:t>
                        </w:r>
                      </w:p>
                    </w:tc>
                  </w:tr>
                  <w:tr w:rsidR="0033313B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3313B" w:rsidRDefault="0033313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3313B" w:rsidRDefault="0033313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2.1e+011 N/m^2</w:t>
                        </w:r>
                      </w:p>
                    </w:tc>
                  </w:tr>
                  <w:tr w:rsidR="0033313B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3313B" w:rsidRDefault="0033313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3313B" w:rsidRDefault="0033313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0.28  </w:t>
                        </w:r>
                      </w:p>
                    </w:tc>
                  </w:tr>
                  <w:tr w:rsidR="0033313B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3313B" w:rsidRDefault="0033313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3313B" w:rsidRDefault="0033313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7800 kg/m^3</w:t>
                        </w:r>
                      </w:p>
                    </w:tc>
                  </w:tr>
                  <w:tr w:rsidR="0033313B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3313B" w:rsidRDefault="0033313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3313B" w:rsidRDefault="0033313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7.9e+010 N/m^2</w:t>
                        </w:r>
                      </w:p>
                    </w:tc>
                  </w:tr>
                  <w:tr w:rsidR="0033313B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3313B" w:rsidRDefault="0033313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3313B" w:rsidRDefault="0033313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1.3e-005 /Kelvin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:rsidR="0033313B" w:rsidRDefault="0033313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1(Truss Trim[2])(Main Frame),</w:t>
                  </w:r>
                </w:p>
                <w:p w:rsidR="0033313B" w:rsidRDefault="0033313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2(Bottom miter 2[2])(Main Frame),</w:t>
                  </w:r>
                </w:p>
                <w:p w:rsidR="0033313B" w:rsidRDefault="0033313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3(Bottom miter 2[1])(Main Frame),</w:t>
                  </w:r>
                </w:p>
                <w:p w:rsidR="0033313B" w:rsidRDefault="0033313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4(Deck trim)(Main Frame),</w:t>
                  </w:r>
                </w:p>
                <w:p w:rsidR="0033313B" w:rsidRDefault="0033313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5(Truss Trim[5])(Main Frame),</w:t>
                  </w:r>
                </w:p>
                <w:p w:rsidR="0033313B" w:rsidRDefault="0033313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6(Truss Trim[3])(Main Frame),</w:t>
                  </w:r>
                </w:p>
                <w:p w:rsidR="0033313B" w:rsidRDefault="0033313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7(Truss Trim[1])(Main Frame),</w:t>
                  </w:r>
                </w:p>
                <w:p w:rsidR="0033313B" w:rsidRDefault="0033313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8(Truss Trim[6])(Main Frame),</w:t>
                  </w:r>
                </w:p>
                <w:p w:rsidR="0033313B" w:rsidRDefault="0033313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9(Truss Trim[4])(Main Frame),</w:t>
                  </w:r>
                </w:p>
                <w:p w:rsidR="00E80CD9" w:rsidRPr="00577134" w:rsidRDefault="0033313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10(Bottom miter 1[2])(Main Frame)</w:t>
                  </w:r>
                </w:p>
              </w:tc>
            </w:tr>
            <w:tr w:rsidR="00E80CD9" w:rsidRPr="000841BF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E80CD9" w:rsidRPr="000841BF" w:rsidRDefault="0033313B" w:rsidP="000A7C6B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 xml:space="preserve">Curve </w:t>
                  </w:r>
                  <w:proofErr w:type="spellStart"/>
                  <w:r>
                    <w:rPr>
                      <w:rStyle w:val="Strong"/>
                      <w:sz w:val="20"/>
                      <w:szCs w:val="20"/>
                    </w:rPr>
                    <w:t>Data:N</w:t>
                  </w:r>
                  <w:proofErr w:type="spellEnd"/>
                  <w:r>
                    <w:rPr>
                      <w:rStyle w:val="Strong"/>
                      <w:sz w:val="20"/>
                      <w:szCs w:val="20"/>
                    </w:rPr>
                    <w:t>/A</w:t>
                  </w:r>
                </w:p>
              </w:tc>
            </w:tr>
          </w:tbl>
          <w:p w:rsidR="00E80CD9" w:rsidRDefault="00E80CD9" w:rsidP="000A7C6B"/>
        </w:tc>
      </w:tr>
      <w:bookmarkEnd w:id="8"/>
      <w:bookmarkEnd w:id="9"/>
      <w:bookmarkEnd w:id="10"/>
    </w:tbl>
    <w:p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33313B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378115575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33313B" w:rsidTr="0064297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33313B" w:rsidRPr="004E282D" w:rsidRDefault="0033313B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33313B" w:rsidRPr="004E282D" w:rsidRDefault="0033313B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33313B" w:rsidRPr="004E282D" w:rsidRDefault="0033313B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33313B" w:rsidTr="00445E7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:rsidR="0033313B" w:rsidRPr="00AD5FBA" w:rsidRDefault="0033313B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:rsidR="0033313B" w:rsidRPr="006208CB" w:rsidRDefault="0033313B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772285" cy="1121410"/>
                        <wp:effectExtent l="0" t="0" r="0" b="2540"/>
                        <wp:docPr id="1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1214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33313B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33313B" w:rsidRPr="00BE6656" w:rsidRDefault="0033313B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33313B" w:rsidRPr="00154A1A" w:rsidRDefault="0033313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Joint(s)</w:t>
                        </w:r>
                      </w:p>
                    </w:tc>
                  </w:tr>
                  <w:tr w:rsidR="0033313B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3313B" w:rsidRDefault="0033313B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3313B" w:rsidRDefault="0033313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:rsidR="0033313B" w:rsidRPr="004C6DEB" w:rsidRDefault="0033313B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33313B" w:rsidTr="004A53A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33313B" w:rsidRPr="004E282D" w:rsidRDefault="0033313B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33313B" w:rsidRPr="004E282D" w:rsidRDefault="0033313B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33313B" w:rsidRPr="004E282D" w:rsidRDefault="0033313B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33313B" w:rsidTr="00B129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33313B" w:rsidRPr="00F42DD1" w:rsidRDefault="0033313B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33313B" w:rsidRPr="006208CB" w:rsidRDefault="0033313B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7540" cy="1206500"/>
                        <wp:effectExtent l="0" t="0" r="0" b="0"/>
                        <wp:docPr id="17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206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33313B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33313B" w:rsidRPr="00BE6656" w:rsidRDefault="0033313B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33313B" w:rsidRPr="00B77EA3" w:rsidRDefault="0033313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Joint(s)</w:t>
                        </w:r>
                      </w:p>
                    </w:tc>
                  </w:tr>
                  <w:tr w:rsidR="0033313B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3313B" w:rsidRDefault="0033313B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3313B" w:rsidRDefault="0033313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Face&lt; 1 &gt;</w:t>
                        </w:r>
                      </w:p>
                    </w:tc>
                  </w:tr>
                  <w:tr w:rsidR="0033313B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3313B" w:rsidRDefault="0033313B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3313B" w:rsidRDefault="0033313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force</w:t>
                        </w:r>
                      </w:p>
                    </w:tc>
                  </w:tr>
                  <w:tr w:rsidR="0033313B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3313B" w:rsidRDefault="0033313B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3313B" w:rsidRDefault="0033313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 xml:space="preserve">---, ---, 20000 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lbf</w:t>
                        </w:r>
                        <w:proofErr w:type="spellEnd"/>
                      </w:p>
                    </w:tc>
                  </w:tr>
                  <w:tr w:rsidR="0033313B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3313B" w:rsidRDefault="0033313B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Moments: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3313B" w:rsidRDefault="0033313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 xml:space="preserve">---, ---, --- 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lbf·in</w:t>
                        </w:r>
                        <w:proofErr w:type="spellEnd"/>
                      </w:p>
                    </w:tc>
                  </w:tr>
                </w:tbl>
                <w:p w:rsidR="0033313B" w:rsidRDefault="0033313B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Strong"/>
              </w:rPr>
            </w:pPr>
          </w:p>
        </w:tc>
      </w:tr>
    </w:tbl>
    <w:p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:rsidTr="005B3D16">
        <w:tc>
          <w:tcPr>
            <w:tcW w:w="11016" w:type="dxa"/>
          </w:tcPr>
          <w:p w:rsidR="00132707" w:rsidRDefault="00132707" w:rsidP="000A7C6B">
            <w:pPr>
              <w:pStyle w:val="Heading1"/>
              <w:outlineLvl w:val="0"/>
            </w:pPr>
            <w:r>
              <w:br w:type="page"/>
            </w:r>
            <w:bookmarkStart w:id="13" w:name="_Toc378115576"/>
            <w:r w:rsidR="0033313B">
              <w:t>Connector Definitions</w:t>
            </w:r>
            <w:bookmarkEnd w:id="13"/>
          </w:p>
          <w:p w:rsidR="00132707" w:rsidRDefault="0033313B" w:rsidP="000A7C6B">
            <w:r>
              <w:t>No Data</w:t>
            </w:r>
          </w:p>
          <w:p w:rsidR="00EF37BF" w:rsidRPr="009C0A33" w:rsidRDefault="00EF37BF" w:rsidP="000A7C6B"/>
          <w:p w:rsidR="000F2729" w:rsidRDefault="000F2729" w:rsidP="000A7C6B"/>
          <w:p w:rsidR="00E12C21" w:rsidRDefault="00E12C21" w:rsidP="000A7C6B"/>
          <w:p w:rsidR="00132707" w:rsidRDefault="00132707" w:rsidP="000A7C6B"/>
        </w:tc>
      </w:tr>
    </w:tbl>
    <w:p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104BD8" w:rsidRDefault="0033313B" w:rsidP="000A7C6B">
            <w:pPr>
              <w:pStyle w:val="Heading1"/>
              <w:outlineLvl w:val="0"/>
            </w:pPr>
            <w:bookmarkStart w:id="14" w:name="_Toc378115577"/>
            <w:r>
              <w:t>Contact Information</w:t>
            </w:r>
            <w:bookmarkEnd w:id="14"/>
          </w:p>
          <w:p w:rsidR="00104BD8" w:rsidRDefault="0033313B" w:rsidP="000A7C6B">
            <w:r>
              <w:t>No Data</w:t>
            </w:r>
          </w:p>
          <w:p w:rsidR="00104BD8" w:rsidRDefault="00104BD8" w:rsidP="000A7C6B">
            <w:pPr>
              <w:rPr>
                <w:rStyle w:val="A3"/>
              </w:rPr>
            </w:pPr>
          </w:p>
          <w:p w:rsidR="00104BD8" w:rsidRDefault="00104BD8" w:rsidP="000A7C6B"/>
        </w:tc>
      </w:tr>
    </w:tbl>
    <w:p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33313B" w:rsidP="000A7C6B">
            <w:pPr>
              <w:pStyle w:val="Heading1"/>
              <w:outlineLvl w:val="0"/>
            </w:pPr>
            <w:bookmarkStart w:id="15" w:name="_Toc378115578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33313B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33313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Beam Mesh</w:t>
                  </w:r>
                </w:p>
              </w:tc>
            </w:tr>
          </w:tbl>
          <w:p w:rsidR="00690657" w:rsidRDefault="00690657" w:rsidP="00690657"/>
          <w:p w:rsidR="00A9531D" w:rsidRPr="00690657" w:rsidRDefault="0033313B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33313B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33313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247</w:t>
                  </w:r>
                </w:p>
              </w:tc>
            </w:tr>
            <w:tr w:rsidR="0033313B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3313B" w:rsidRDefault="0033313B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3313B" w:rsidRDefault="0033313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243</w:t>
                  </w:r>
                </w:p>
              </w:tc>
            </w:tr>
            <w:tr w:rsidR="0033313B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3313B" w:rsidRDefault="0033313B" w:rsidP="00C16188">
                  <w:r>
                    <w:t>Time to complete mesh(</w:t>
                  </w:r>
                  <w:proofErr w:type="spellStart"/>
                  <w:r>
                    <w:t>hh;mm;ss</w:t>
                  </w:r>
                  <w:proofErr w:type="spellEnd"/>
                  <w:r>
                    <w:t xml:space="preserve">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3313B" w:rsidRDefault="0033313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00:00:02</w:t>
                  </w:r>
                </w:p>
              </w:tc>
            </w:tr>
            <w:tr w:rsidR="0033313B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3313B" w:rsidRDefault="0033313B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3313B" w:rsidRDefault="0033313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DRACOLYTH</w:t>
                  </w:r>
                </w:p>
              </w:tc>
            </w:tr>
            <w:tr w:rsidR="00D803B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:rsidR="00D803B1" w:rsidRDefault="0033313B" w:rsidP="00D803B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6711315" cy="4245610"/>
                        <wp:effectExtent l="0" t="0" r="0" b="2540"/>
                        <wp:docPr id="18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42456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61A59" w:rsidRPr="00F077CB" w:rsidRDefault="00A61A59" w:rsidP="000A7C6B"/>
        </w:tc>
      </w:tr>
    </w:tbl>
    <w:p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2C53F9" w:rsidRDefault="0033313B" w:rsidP="000A7C6B">
            <w:pPr>
              <w:pStyle w:val="Heading1"/>
              <w:outlineLvl w:val="0"/>
            </w:pPr>
            <w:bookmarkStart w:id="16" w:name="_Toc378115579"/>
            <w:r>
              <w:lastRenderedPageBreak/>
              <w:t>Sensor Details</w:t>
            </w:r>
            <w:bookmarkEnd w:id="16"/>
          </w:p>
          <w:p w:rsidR="002C53F9" w:rsidRPr="00F077CB" w:rsidRDefault="0033313B" w:rsidP="000A7C6B">
            <w:r>
              <w:t>No Data</w:t>
            </w:r>
          </w:p>
        </w:tc>
      </w:tr>
    </w:tbl>
    <w:p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33313B" w:rsidP="000A7C6B">
            <w:pPr>
              <w:pStyle w:val="Heading1"/>
              <w:outlineLvl w:val="0"/>
            </w:pPr>
            <w:bookmarkStart w:id="17" w:name="_Toc378115580"/>
            <w:r>
              <w:t>Resultant Forces</w:t>
            </w:r>
            <w:bookmarkEnd w:id="17"/>
          </w:p>
          <w:p w:rsidR="005F5B79" w:rsidRPr="000B04D4" w:rsidRDefault="0033313B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33313B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33313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33313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33313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33313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33313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3313B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3313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3313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3313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88964.4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3313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1.00571e-015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3313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88964.4</w:t>
                  </w:r>
                </w:p>
              </w:tc>
            </w:tr>
          </w:tbl>
          <w:p w:rsidR="005F5B79" w:rsidRPr="000B04D4" w:rsidRDefault="0033313B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33313B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33313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33313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33313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33313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33313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3313B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3313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N·m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3313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-2.60671e-012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3313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9.61975e-012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3313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9.82266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3313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9.82266</w:t>
                  </w:r>
                </w:p>
              </w:tc>
            </w:tr>
          </w:tbl>
          <w:p w:rsidR="005F5B79" w:rsidRDefault="005F5B79" w:rsidP="000A7C6B"/>
        </w:tc>
      </w:tr>
      <w:tr w:rsidR="005F5B79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33313B" w:rsidP="000A7C6B">
            <w:pPr>
              <w:pStyle w:val="Heading1"/>
              <w:outlineLvl w:val="0"/>
            </w:pPr>
            <w:bookmarkStart w:id="21" w:name="_Toc378115581"/>
            <w:r>
              <w:lastRenderedPageBreak/>
              <w:t>Beams</w:t>
            </w:r>
            <w:bookmarkEnd w:id="21"/>
          </w:p>
          <w:p w:rsidR="0050542D" w:rsidRPr="0033313B" w:rsidRDefault="0033313B" w:rsidP="0033313B">
            <w:pPr>
              <w:pStyle w:val="Heading2"/>
            </w:pPr>
            <w:r>
              <w:t>Beam Forces</w:t>
            </w:r>
          </w:p>
          <w:tbl>
            <w:tblPr>
              <w:tblStyle w:val="LightGrid-Accent11"/>
              <w:tblW w:w="5000" w:type="pct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271"/>
              <w:gridCol w:w="837"/>
              <w:gridCol w:w="1033"/>
              <w:gridCol w:w="1344"/>
              <w:gridCol w:w="1245"/>
              <w:gridCol w:w="1745"/>
              <w:gridCol w:w="1745"/>
              <w:gridCol w:w="1534"/>
            </w:tblGrid>
            <w:tr w:rsidR="0033313B" w:rsidTr="0033313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3313B" w:rsidRDefault="0033313B" w:rsidP="001107DF">
                  <w:pPr>
                    <w:jc w:val="center"/>
                  </w:pPr>
                  <w:r>
                    <w:t>Beam Name</w:t>
                  </w:r>
                </w:p>
              </w:tc>
              <w:tc>
                <w:tcPr>
                  <w:tcW w:w="389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3313B" w:rsidRDefault="0033313B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Joints</w:t>
                  </w:r>
                </w:p>
              </w:tc>
              <w:tc>
                <w:tcPr>
                  <w:tcW w:w="48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3313B" w:rsidRDefault="0033313B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Axial(N)</w:t>
                  </w:r>
                </w:p>
              </w:tc>
              <w:tc>
                <w:tcPr>
                  <w:tcW w:w="625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3313B" w:rsidRDefault="0033313B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Shear1(N)</w:t>
                  </w:r>
                </w:p>
              </w:tc>
              <w:tc>
                <w:tcPr>
                  <w:tcW w:w="579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3313B" w:rsidRDefault="0033313B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Shear2(N)</w:t>
                  </w:r>
                </w:p>
              </w:tc>
              <w:tc>
                <w:tcPr>
                  <w:tcW w:w="811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3313B" w:rsidRDefault="0033313B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Moment1(</w:t>
                  </w:r>
                  <w:proofErr w:type="spellStart"/>
                  <w:r>
                    <w:t>N·m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811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3313B" w:rsidRDefault="0033313B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Moment2(</w:t>
                  </w:r>
                  <w:proofErr w:type="spellStart"/>
                  <w:r>
                    <w:t>N·m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713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3313B" w:rsidRDefault="0033313B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Torque(</w:t>
                  </w:r>
                  <w:proofErr w:type="spellStart"/>
                  <w:r>
                    <w:t>N·m</w:t>
                  </w:r>
                  <w:proofErr w:type="spellEnd"/>
                  <w:r>
                    <w:t>)</w:t>
                  </w:r>
                </w:p>
              </w:tc>
            </w:tr>
            <w:tr w:rsidR="0033313B" w:rsidTr="003331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Beam-1(Truss Trim[2])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35684.5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0.00285653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-1151.89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-358.37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-0.000888705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-8.21433e-014</w:t>
                  </w:r>
                </w:p>
              </w:tc>
            </w:tr>
            <w:tr w:rsidR="0033313B" w:rsidTr="0033313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-35684.5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-0.00196842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1151.91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-420.459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-0.000718492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8.21438e-014</w:t>
                  </w:r>
                </w:p>
              </w:tc>
            </w:tr>
            <w:tr w:rsidR="0033313B" w:rsidTr="003331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Beam-2(Bottom miter 2[2])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44824.6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-6.32148e-012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-989.513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-362.248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2.60767e-012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4.85129e-012</w:t>
                  </w:r>
                </w:p>
              </w:tc>
            </w:tr>
            <w:tr w:rsidR="0033313B" w:rsidTr="0033313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-34512.5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-9.03141e-013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3572.53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-1257.57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-1.8386e-013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-1.87233e-013</w:t>
                  </w:r>
                </w:p>
              </w:tc>
            </w:tr>
            <w:tr w:rsidR="0033313B" w:rsidTr="003331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34512.5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9.03141e-013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-3572.53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-1328.59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-4.69924e-013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1.87233e-013</w:t>
                  </w:r>
                </w:p>
              </w:tc>
            </w:tr>
            <w:tr w:rsidR="0033313B" w:rsidTr="0033313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Beam-3(Bottom miter 2[1])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15702.1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-592.01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-2.90471e-014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-5.78065e-013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257.328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1.99826e-013</w:t>
                  </w:r>
                </w:p>
              </w:tc>
            </w:tr>
            <w:tr w:rsidR="0033313B" w:rsidTr="003331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-15702.1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592.01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1.24046e-011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1.08368e-013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14.5242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-2.05585e-013</w:t>
                  </w:r>
                </w:p>
              </w:tc>
            </w:tr>
            <w:tr w:rsidR="0033313B" w:rsidTr="0033313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37652.5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-208.95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2.94847e-013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-8.84075e-014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1021.94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-5.44194e-014</w:t>
                  </w:r>
                </w:p>
              </w:tc>
            </w:tr>
            <w:tr w:rsidR="0033313B" w:rsidTr="003331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15293.7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730.015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-5.7622e-013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3.19106e-013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17.7887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6.66246e-013</w:t>
                  </w:r>
                </w:p>
              </w:tc>
            </w:tr>
            <w:tr w:rsidR="0033313B" w:rsidTr="0033313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Beam-4(Deck trim)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-2583.02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-10312.1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5.39609e-012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-2.64853e-012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913.636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3.5299e-012</w:t>
                  </w:r>
                </w:p>
              </w:tc>
            </w:tr>
            <w:tr w:rsidR="0033313B" w:rsidTr="003331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2583.02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10312.1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-5.39609e-012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3.99879e-012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1666.76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-3.5299e-012</w:t>
                  </w:r>
                </w:p>
              </w:tc>
            </w:tr>
            <w:tr w:rsidR="0033313B" w:rsidTr="0033313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-25710.2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9142.05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7.83309e-012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2.77223e-012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255.892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1.19263e-012</w:t>
                  </w:r>
                </w:p>
              </w:tc>
            </w:tr>
            <w:tr w:rsidR="0033313B" w:rsidTr="003331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-26053.7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-10378.6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4.87719e-012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-2.39271e-014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5014.47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2.67068e-012</w:t>
                  </w:r>
                </w:p>
              </w:tc>
            </w:tr>
            <w:tr w:rsidR="0033313B" w:rsidTr="0033313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-2432.68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10235.5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6.88297e-012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4.31096e-012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-1969.56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9.68686e-013</w:t>
                  </w:r>
                </w:p>
              </w:tc>
            </w:tr>
            <w:tr w:rsidR="0033313B" w:rsidTr="003331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Beam-5(Truss Trim[5])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-36099.5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-0.00735709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1095.46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-339.817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-0.00228221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-3.9553e-014</w:t>
                  </w:r>
                </w:p>
              </w:tc>
            </w:tr>
            <w:tr w:rsidR="0033313B" w:rsidTr="0033313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33313B" w:rsidTr="003331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Beam-6(Truss Trim[3])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35841.5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-0.00184985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-341.046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173.333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-0.000940165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1.10032e-013</w:t>
                  </w:r>
                </w:p>
              </w:tc>
            </w:tr>
            <w:tr w:rsidR="0033313B" w:rsidTr="0033313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-35841.5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-0.00122092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341.054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70.8359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0.000253582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-1.10029e-013</w:t>
                  </w:r>
                </w:p>
              </w:tc>
            </w:tr>
            <w:tr w:rsidR="0033313B" w:rsidTr="003331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Beam-7(Truss Trim[1])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-35994.4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-0.00331255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1459.84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483.596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0.00109734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-1.2082e-013</w:t>
                  </w:r>
                </w:p>
              </w:tc>
            </w:tr>
            <w:tr w:rsidR="0033313B" w:rsidTr="0033313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35994.4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0.00129905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-1459.85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448.768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0.000399337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1.2082e-013</w:t>
                  </w:r>
                </w:p>
              </w:tc>
            </w:tr>
            <w:tr w:rsidR="0033313B" w:rsidTr="003331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Beam-8(Truss Trim[6])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-35205.2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3.14319e-013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1436.05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445.132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3.52209e-014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-1.53492e-013</w:t>
                  </w:r>
                </w:p>
              </w:tc>
            </w:tr>
            <w:tr w:rsidR="0033313B" w:rsidTr="0033313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35205.2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0.000309931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-1436.06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472.036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0.000101875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1.53492e-013</w:t>
                  </w:r>
                </w:p>
              </w:tc>
            </w:tr>
            <w:tr w:rsidR="0033313B" w:rsidTr="003331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Beam-9(Truss </w:t>
                  </w:r>
                  <w:r>
                    <w:rPr>
                      <w:sz w:val="20"/>
                      <w:szCs w:val="20"/>
                    </w:rPr>
                    <w:lastRenderedPageBreak/>
                    <w:t>Trim[4])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lastRenderedPageBreak/>
                    <w:t>1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-36869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-0.000561031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391.901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180.165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0.000257918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-2.31192e-013</w:t>
                  </w:r>
                </w:p>
              </w:tc>
            </w:tr>
            <w:tr w:rsidR="0033313B" w:rsidTr="0033313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36869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0.00345061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-391.948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69.2249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0.000609439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2.31192e-013</w:t>
                  </w:r>
                </w:p>
              </w:tc>
            </w:tr>
            <w:tr w:rsidR="0033313B" w:rsidTr="003331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lastRenderedPageBreak/>
                    <w:t>Beam-10(Bottom miter 1[2])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-33904.3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7.45638e-013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-3422.2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1229.01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-4.12376e-013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-4.57497e-013</w:t>
                  </w:r>
                </w:p>
              </w:tc>
            </w:tr>
            <w:tr w:rsidR="0033313B" w:rsidTr="0033313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44139.8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0.0209319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989.398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372.071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-0.0078716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4.76845e-012</w:t>
                  </w:r>
                </w:p>
              </w:tc>
            </w:tr>
            <w:tr w:rsidR="0033313B" w:rsidTr="003331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33904.3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-7.45639e-013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3422.2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1093.49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9.18409e-013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4.57497e-013</w:t>
                  </w:r>
                </w:p>
              </w:tc>
            </w:tr>
          </w:tbl>
          <w:p w:rsidR="0050542D" w:rsidRPr="0033313B" w:rsidRDefault="0033313B" w:rsidP="0033313B">
            <w:pPr>
              <w:pStyle w:val="Heading2"/>
            </w:pPr>
            <w:r>
              <w:t>Beam Stresses</w:t>
            </w:r>
          </w:p>
          <w:tbl>
            <w:tblPr>
              <w:tblStyle w:val="LightGrid-Accent11"/>
              <w:tblW w:w="5000" w:type="pct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696"/>
              <w:gridCol w:w="837"/>
              <w:gridCol w:w="1566"/>
              <w:gridCol w:w="1749"/>
              <w:gridCol w:w="1749"/>
              <w:gridCol w:w="1432"/>
              <w:gridCol w:w="1725"/>
            </w:tblGrid>
            <w:tr w:rsidR="0033313B" w:rsidTr="0033313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3313B" w:rsidRDefault="0033313B" w:rsidP="001107DF">
                  <w:pPr>
                    <w:jc w:val="center"/>
                  </w:pPr>
                  <w:r>
                    <w:t>Beam Name</w:t>
                  </w:r>
                </w:p>
              </w:tc>
              <w:tc>
                <w:tcPr>
                  <w:tcW w:w="389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3313B" w:rsidRDefault="0033313B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Joints</w:t>
                  </w:r>
                </w:p>
              </w:tc>
              <w:tc>
                <w:tcPr>
                  <w:tcW w:w="728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3313B" w:rsidRDefault="0033313B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Axial(N/m^2)</w:t>
                  </w:r>
                </w:p>
              </w:tc>
              <w:tc>
                <w:tcPr>
                  <w:tcW w:w="813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3313B" w:rsidRDefault="0033313B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Bending Dir1(N/m^2)</w:t>
                  </w:r>
                </w:p>
              </w:tc>
              <w:tc>
                <w:tcPr>
                  <w:tcW w:w="813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3313B" w:rsidRDefault="0033313B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Bending Dir2(N/m^2)</w:t>
                  </w:r>
                </w:p>
              </w:tc>
              <w:tc>
                <w:tcPr>
                  <w:tcW w:w="66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3313B" w:rsidRDefault="0033313B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Torsional (N/m^2)</w:t>
                  </w:r>
                </w:p>
              </w:tc>
              <w:tc>
                <w:tcPr>
                  <w:tcW w:w="80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3313B" w:rsidRDefault="0033313B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Worst Case(N/m^2)</w:t>
                  </w:r>
                </w:p>
              </w:tc>
            </w:tr>
            <w:tr w:rsidR="0033313B" w:rsidTr="003331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Beam-1(Truss Trim[2])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6.55646e+007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-4.78852e+007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118.748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-4.37233e-009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1.1345e+008</w:t>
                  </w:r>
                </w:p>
              </w:tc>
            </w:tr>
            <w:tr w:rsidR="0033313B" w:rsidTr="0033313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6.55646e+007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5.61814e+007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-96.0044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4.37236e-009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1.21746e+008</w:t>
                  </w:r>
                </w:p>
              </w:tc>
            </w:tr>
            <w:tr w:rsidR="0033313B" w:rsidTr="003331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Beam-2(Bottom miter 2[2])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5.17101e+007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-1.87295e+007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-1.34825e-007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1.04953e-007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7.04395e+007</w:t>
                  </w:r>
                </w:p>
              </w:tc>
            </w:tr>
            <w:tr w:rsidR="0033313B" w:rsidTr="0033313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3.98139e+007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6.50206e+007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-9.50619e-009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-4.05061e-009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1.04835e+008</w:t>
                  </w:r>
                </w:p>
              </w:tc>
            </w:tr>
            <w:tr w:rsidR="0033313B" w:rsidTr="003331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3.98139e+007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-6.86925e+007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2.42967e-008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4.05061e-009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1.08506e+008</w:t>
                  </w:r>
                </w:p>
              </w:tc>
            </w:tr>
            <w:tr w:rsidR="0033313B" w:rsidTr="0033313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Beam-3(Bottom miter 2[1])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9.40051e+006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-1.67665e-008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-7.46369e+006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4.32304e-009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1.68642e+007</w:t>
                  </w:r>
                </w:p>
              </w:tc>
            </w:tr>
            <w:tr w:rsidR="0033313B" w:rsidTr="003331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9.40051e+006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-3.14317e-009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421267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-4.44762e-009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9.82178e+006</w:t>
                  </w:r>
                </w:p>
              </w:tc>
            </w:tr>
            <w:tr w:rsidR="0033313B" w:rsidTr="0033313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2.25417e+007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-2.56422e-009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-2.9641e+007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-1.17731e-009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5.21826e+007</w:t>
                  </w:r>
                </w:p>
              </w:tc>
            </w:tr>
            <w:tr w:rsidR="0033313B" w:rsidTr="003331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9.156e+006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9.25554e-009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-515953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1.44136e-008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9.67195e+006</w:t>
                  </w:r>
                </w:p>
              </w:tc>
            </w:tr>
            <w:tr w:rsidR="0033313B" w:rsidTr="0033313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Beam-4(Deck trim)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-1.91233e+006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-7.29966e-008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-1.74554e+007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4.53783e-008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1.93677e+007</w:t>
                  </w:r>
                </w:p>
              </w:tc>
            </w:tr>
            <w:tr w:rsidR="0033313B" w:rsidTr="003331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-1.91233e+006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-1.10211e-007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3.18441e+007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-4.53783e-008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3.37564e+007</w:t>
                  </w:r>
                </w:p>
              </w:tc>
            </w:tr>
            <w:tr w:rsidR="0033313B" w:rsidTr="0033313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-1.90345e+007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7.64058e-008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-4.88893e+006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1.53318e-008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2.39234e+007</w:t>
                  </w:r>
                </w:p>
              </w:tc>
            </w:tr>
            <w:tr w:rsidR="0033313B" w:rsidTr="003331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-1.92888e+007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-6.59458e-010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-9.58034e+007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3.43328e-008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1.15092e+008</w:t>
                  </w:r>
                </w:p>
              </w:tc>
            </w:tr>
            <w:tr w:rsidR="0033313B" w:rsidTr="0033313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-1.80103e+006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1.18815e-007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3.76293e+007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1.24529e-008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3.94303e+007</w:t>
                  </w:r>
                </w:p>
              </w:tc>
            </w:tr>
            <w:tr w:rsidR="0033313B" w:rsidTr="003331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Beam-5(Truss Trim[5])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6.63272e+007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4.54061e+007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-304.948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-2.10533e-009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1.11734e+008</w:t>
                  </w:r>
                </w:p>
              </w:tc>
            </w:tr>
            <w:tr w:rsidR="0033313B" w:rsidTr="0033313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33313B" w:rsidTr="003331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Beam-6(Truss Trim[3])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-6.58532e+007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-2.31607e+007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-125.624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5.85678e-009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8.9014e+007</w:t>
                  </w:r>
                </w:p>
              </w:tc>
            </w:tr>
            <w:tr w:rsidR="0033313B" w:rsidTr="0033313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-6.58532e+007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9.46506e+006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-33.8834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-5.85664e-009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7.53183e+007</w:t>
                  </w:r>
                </w:p>
              </w:tc>
            </w:tr>
            <w:tr w:rsidR="0033313B" w:rsidTr="003331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Beam-7(Truss Trim[1])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-6.6134e+007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6.46178e+007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-146.626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-6.43101e-009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1.30752e+008</w:t>
                  </w:r>
                </w:p>
              </w:tc>
            </w:tr>
            <w:tr w:rsidR="0033313B" w:rsidTr="0033313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-6.6134e+007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-5.99641e+007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53.3592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6.43101e-009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1.26098e+008</w:t>
                  </w:r>
                </w:p>
              </w:tc>
            </w:tr>
            <w:tr w:rsidR="0033313B" w:rsidTr="003331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Beam-8(Truss Trim[6])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-6.4684e+007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5.94783e+007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-4.70619e-009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-8.17007e-009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1.24162e+008</w:t>
                  </w:r>
                </w:p>
              </w:tc>
            </w:tr>
            <w:tr w:rsidR="0033313B" w:rsidTr="0033313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-6.4684e+007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-6.30732e+007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13.6125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8.17006e-009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1.27757e+008</w:t>
                  </w:r>
                </w:p>
              </w:tc>
            </w:tr>
            <w:tr w:rsidR="0033313B" w:rsidTr="003331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Beam-9(Truss Trim[4])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-6.7741e+007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2.40736e+007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-34.4629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-1.23059e-008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9.18146e+007</w:t>
                  </w:r>
                </w:p>
              </w:tc>
            </w:tr>
            <w:tr w:rsidR="0033313B" w:rsidTr="0033313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-6.7741e+007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-9.24978e+006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81.4328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1.23059e-008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7.69908e+007</w:t>
                  </w:r>
                </w:p>
              </w:tc>
            </w:tr>
            <w:tr w:rsidR="0033313B" w:rsidTr="003331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Beam-10(Bottom miter 1[2])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3.91124e+007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-6.35441e+007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-2.13213e-008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-9.89751e-009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1.02656e+008</w:t>
                  </w:r>
                </w:p>
              </w:tc>
            </w:tr>
            <w:tr w:rsidR="0033313B" w:rsidTr="0033313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5.09201e+007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1.92373e+007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406.989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1.03161e-007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7.01579e+007</w:t>
                  </w:r>
                </w:p>
              </w:tc>
            </w:tr>
            <w:tr w:rsidR="0033313B" w:rsidTr="003331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Pr="00A54E07" w:rsidRDefault="0033313B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3.91124e+007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5.65371e+007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-4.74849e-008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9.89751e-009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9.56495e+007</w:t>
                  </w:r>
                </w:p>
              </w:tc>
            </w:tr>
          </w:tbl>
          <w:p w:rsidR="00EC2432" w:rsidRDefault="00EC2432" w:rsidP="000A7C6B"/>
        </w:tc>
      </w:tr>
    </w:tbl>
    <w:p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33313B" w:rsidP="000A7C6B">
            <w:pPr>
              <w:pStyle w:val="Heading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378115582"/>
            <w:r>
              <w:lastRenderedPageBreak/>
              <w:t>Study Results</w:t>
            </w:r>
            <w:bookmarkEnd w:id="25"/>
          </w:p>
          <w:p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67"/>
              <w:gridCol w:w="3165"/>
              <w:gridCol w:w="2523"/>
              <w:gridCol w:w="2499"/>
            </w:tblGrid>
            <w:tr w:rsidR="0033313B" w:rsidTr="004E539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3313B" w:rsidRDefault="0033313B" w:rsidP="004E5398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3313B" w:rsidRDefault="0033313B" w:rsidP="004E539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3313B" w:rsidRDefault="0033313B" w:rsidP="004E539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33313B" w:rsidRDefault="0033313B" w:rsidP="004E539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3313B" w:rsidTr="004E53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3313B" w:rsidRPr="004D2956" w:rsidRDefault="0033313B" w:rsidP="004E5398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3313B" w:rsidRPr="004D2956" w:rsidRDefault="0033313B" w:rsidP="004E5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TXY: Shear in Y Dir. on YZ Plane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3313B" w:rsidRDefault="0033313B" w:rsidP="004E5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0 </w:t>
                  </w:r>
                  <w:proofErr w:type="spellStart"/>
                  <w:r>
                    <w:rPr>
                      <w:sz w:val="20"/>
                      <w:szCs w:val="20"/>
                    </w:rPr>
                    <w:t>ksi</w:t>
                  </w:r>
                  <w:proofErr w:type="spellEnd"/>
                </w:p>
                <w:p w:rsidR="0033313B" w:rsidRPr="004D2956" w:rsidRDefault="0033313B" w:rsidP="004E5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233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3313B" w:rsidRDefault="0033313B" w:rsidP="004E5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18.964 </w:t>
                  </w:r>
                  <w:proofErr w:type="spellStart"/>
                  <w:r>
                    <w:rPr>
                      <w:sz w:val="20"/>
                      <w:szCs w:val="20"/>
                    </w:rPr>
                    <w:t>ksi</w:t>
                  </w:r>
                  <w:proofErr w:type="spellEnd"/>
                </w:p>
                <w:p w:rsidR="0033313B" w:rsidRPr="004D2956" w:rsidRDefault="0033313B" w:rsidP="004E5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164</w:t>
                  </w:r>
                </w:p>
              </w:tc>
            </w:tr>
            <w:tr w:rsidR="0033313B" w:rsidTr="004E5398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4E5398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>
                        <wp:extent cx="6858000" cy="4338955"/>
                        <wp:effectExtent l="0" t="0" r="0" b="4445"/>
                        <wp:docPr id="19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43389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3313B" w:rsidRPr="004D2956" w:rsidRDefault="0033313B" w:rsidP="004E5398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Main Frame-Center Load-Stress-Stress1</w:t>
                  </w:r>
                </w:p>
              </w:tc>
            </w:tr>
          </w:tbl>
          <w:p w:rsidR="0033313B" w:rsidRDefault="0033313B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40"/>
              <w:gridCol w:w="3405"/>
              <w:gridCol w:w="2133"/>
              <w:gridCol w:w="2376"/>
            </w:tblGrid>
            <w:tr w:rsidR="0033313B" w:rsidTr="004E539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3313B" w:rsidRDefault="0033313B" w:rsidP="004E5398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3313B" w:rsidRDefault="0033313B" w:rsidP="004E539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3313B" w:rsidRDefault="0033313B" w:rsidP="004E539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33313B" w:rsidRDefault="0033313B" w:rsidP="004E539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3313B" w:rsidTr="004E53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3313B" w:rsidRPr="004D2956" w:rsidRDefault="0033313B" w:rsidP="004E5398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3313B" w:rsidRPr="004D2956" w:rsidRDefault="0033313B" w:rsidP="004E5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3313B" w:rsidRDefault="0033313B" w:rsidP="004E5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 in</w:t>
                  </w:r>
                </w:p>
                <w:p w:rsidR="0033313B" w:rsidRPr="004D2956" w:rsidRDefault="0033313B" w:rsidP="004E5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57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3313B" w:rsidRDefault="0033313B" w:rsidP="004E5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0.0482452 in</w:t>
                  </w:r>
                </w:p>
                <w:p w:rsidR="0033313B" w:rsidRPr="004D2956" w:rsidRDefault="0033313B" w:rsidP="004E5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104</w:t>
                  </w:r>
                </w:p>
              </w:tc>
            </w:tr>
            <w:tr w:rsidR="0033313B" w:rsidTr="004E5398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4E5398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>
                        <wp:extent cx="6858000" cy="4338955"/>
                        <wp:effectExtent l="0" t="0" r="0" b="4445"/>
                        <wp:docPr id="20" name="Picture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43389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3313B" w:rsidRPr="004D2956" w:rsidRDefault="0033313B" w:rsidP="004E5398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Main Frame-Center Load-Displacement-Displacement1</w:t>
                  </w:r>
                </w:p>
              </w:tc>
            </w:tr>
          </w:tbl>
          <w:p w:rsidR="0033313B" w:rsidRDefault="0033313B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367"/>
              <w:gridCol w:w="7387"/>
            </w:tblGrid>
            <w:tr w:rsidR="0033313B" w:rsidTr="007C0C2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3313B" w:rsidRDefault="0033313B" w:rsidP="004E5398">
                  <w:r>
                    <w:t>Name</w:t>
                  </w:r>
                </w:p>
              </w:tc>
              <w:tc>
                <w:tcPr>
                  <w:tcW w:w="81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3313B" w:rsidRDefault="0033313B" w:rsidP="004E539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33313B" w:rsidTr="0055230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3313B" w:rsidRPr="004D2956" w:rsidRDefault="0033313B" w:rsidP="004E5398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Displacement1{1}</w:t>
                  </w:r>
                </w:p>
              </w:tc>
              <w:tc>
                <w:tcPr>
                  <w:tcW w:w="816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3313B" w:rsidRPr="004D2956" w:rsidRDefault="0033313B" w:rsidP="004E5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Resultant Displacement</w:t>
                  </w:r>
                </w:p>
              </w:tc>
            </w:tr>
            <w:tr w:rsidR="0033313B" w:rsidTr="004E5398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4E5398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>
                        <wp:extent cx="6858000" cy="4338955"/>
                        <wp:effectExtent l="0" t="0" r="0" b="4445"/>
                        <wp:docPr id="21" name="Picture 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43389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3313B" w:rsidRPr="004D2956" w:rsidRDefault="0033313B" w:rsidP="004E5398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Main Frame-Center Load-Displacement-Displacement1{1}</w:t>
                  </w:r>
                </w:p>
              </w:tc>
            </w:tr>
          </w:tbl>
          <w:p w:rsidR="0033313B" w:rsidRDefault="0033313B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55"/>
              <w:gridCol w:w="3419"/>
              <w:gridCol w:w="2402"/>
              <w:gridCol w:w="2378"/>
            </w:tblGrid>
            <w:tr w:rsidR="0033313B" w:rsidTr="004E539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3313B" w:rsidRDefault="0033313B" w:rsidP="004E5398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3313B" w:rsidRDefault="0033313B" w:rsidP="004E539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3313B" w:rsidRDefault="0033313B" w:rsidP="004E539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33313B" w:rsidRDefault="0033313B" w:rsidP="004E539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3313B" w:rsidTr="004E53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3313B" w:rsidRPr="004D2956" w:rsidRDefault="0033313B" w:rsidP="004E5398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Factor of Safety1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3313B" w:rsidRPr="004D2956" w:rsidRDefault="0033313B" w:rsidP="004E5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Automatic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3313B" w:rsidRDefault="0033313B" w:rsidP="004E5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1.68712 </w:t>
                  </w:r>
                </w:p>
                <w:p w:rsidR="0033313B" w:rsidRPr="004D2956" w:rsidRDefault="0033313B" w:rsidP="004E5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166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3313B" w:rsidRDefault="0033313B" w:rsidP="004E5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22.4597 </w:t>
                  </w:r>
                </w:p>
                <w:p w:rsidR="0033313B" w:rsidRPr="004D2956" w:rsidRDefault="0033313B" w:rsidP="004E5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17</w:t>
                  </w:r>
                </w:p>
              </w:tc>
            </w:tr>
            <w:tr w:rsidR="0033313B" w:rsidTr="004E5398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3313B" w:rsidRDefault="0033313B" w:rsidP="004E5398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>
                        <wp:extent cx="6858000" cy="4338955"/>
                        <wp:effectExtent l="0" t="0" r="0" b="4445"/>
                        <wp:docPr id="22" name="Picture 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43389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3313B" w:rsidRPr="004D2956" w:rsidRDefault="0033313B" w:rsidP="004E5398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Main Frame-Center Load-Factor of Safety-Factor of Safety1</w:t>
                  </w:r>
                </w:p>
              </w:tc>
            </w:tr>
          </w:tbl>
          <w:p w:rsidR="0033313B" w:rsidRPr="000B04D4" w:rsidRDefault="0033313B" w:rsidP="000A7C6B"/>
          <w:bookmarkEnd w:id="22"/>
          <w:bookmarkEnd w:id="23"/>
          <w:bookmarkEnd w:id="24"/>
          <w:p w:rsidR="00EC2432" w:rsidRDefault="00EC2432" w:rsidP="000A7C6B"/>
        </w:tc>
      </w:tr>
    </w:tbl>
    <w:p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33313B" w:rsidP="0033313B">
            <w:pPr>
              <w:pStyle w:val="Heading1"/>
            </w:pPr>
            <w:bookmarkStart w:id="26" w:name="_Toc378115583"/>
            <w:r>
              <w:t>Conclusion</w:t>
            </w:r>
            <w:bookmarkEnd w:id="26"/>
          </w:p>
        </w:tc>
      </w:tr>
    </w:tbl>
    <w:p w:rsidR="00AC3438" w:rsidRPr="00AC3438" w:rsidRDefault="00AC3438" w:rsidP="00FE0924">
      <w:bookmarkStart w:id="27" w:name="_GoBack"/>
      <w:bookmarkEnd w:id="27"/>
    </w:p>
    <w:sectPr w:rsidR="00AC3438" w:rsidRPr="00AC3438" w:rsidSect="00F25CD7">
      <w:headerReference w:type="default" r:id="rId28"/>
      <w:footerReference w:type="default" r:id="rId29"/>
      <w:headerReference w:type="first" r:id="rId30"/>
      <w:footerReference w:type="first" r:id="rId31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313B" w:rsidRDefault="0033313B" w:rsidP="00F25CD7">
      <w:pPr>
        <w:spacing w:after="0" w:line="240" w:lineRule="auto"/>
      </w:pPr>
      <w:r>
        <w:separator/>
      </w:r>
    </w:p>
  </w:endnote>
  <w:endnote w:type="continuationSeparator" w:id="0">
    <w:p w:rsidR="0033313B" w:rsidRDefault="0033313B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:rsidTr="003E1AE9">
      <w:tc>
        <w:tcPr>
          <w:tcW w:w="867" w:type="pct"/>
        </w:tcPr>
        <w:p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6DD04798" wp14:editId="6A578FF2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DC4D2F" w:rsidRDefault="0033313B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:rsidR="00DC4D2F" w:rsidRDefault="0033313B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Main Frame</w:t>
          </w:r>
        </w:p>
      </w:tc>
      <w:tc>
        <w:tcPr>
          <w:tcW w:w="0" w:type="auto"/>
          <w:vAlign w:val="bottom"/>
        </w:tcPr>
        <w:p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33313B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</w:tc>
    </w:tr>
  </w:tbl>
  <w:p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:rsidTr="00BF0BC4">
      <w:tc>
        <w:tcPr>
          <w:tcW w:w="1908" w:type="dxa"/>
        </w:tcPr>
        <w:p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6FDB863F" wp14:editId="53BA00E4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DC4D2F" w:rsidRDefault="0033313B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DC4D2F" w:rsidRDefault="0033313B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Main Frame</w:t>
          </w:r>
        </w:p>
      </w:tc>
      <w:tc>
        <w:tcPr>
          <w:tcW w:w="360" w:type="dxa"/>
          <w:vAlign w:val="bottom"/>
        </w:tcPr>
        <w:p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33313B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313B" w:rsidRDefault="0033313B" w:rsidP="00F25CD7">
      <w:pPr>
        <w:spacing w:after="0" w:line="240" w:lineRule="auto"/>
      </w:pPr>
      <w:r>
        <w:separator/>
      </w:r>
    </w:p>
  </w:footnote>
  <w:footnote w:type="continuationSeparator" w:id="0">
    <w:p w:rsidR="0033313B" w:rsidRDefault="0033313B" w:rsidP="00F25C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10998" w:type="dxa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818"/>
      <w:gridCol w:w="4500"/>
      <w:gridCol w:w="4680"/>
    </w:tblGrid>
    <w:tr w:rsidR="00DC4D2F" w:rsidTr="00BF0BC4">
      <w:tc>
        <w:tcPr>
          <w:tcW w:w="1818" w:type="dxa"/>
          <w:tcBorders>
            <w:bottom w:val="nil"/>
          </w:tcBorders>
          <w:vAlign w:val="bottom"/>
        </w:tcPr>
        <w:p w:rsidR="00DC4D2F" w:rsidRDefault="00DC4D2F" w:rsidP="00E217C8">
          <w:pPr>
            <w:pStyle w:val="Header"/>
            <w:rPr>
              <w:rFonts w:ascii="Trebuchet MS" w:hAnsi="Trebuchet MS"/>
              <w:b/>
            </w:rPr>
          </w:pPr>
        </w:p>
      </w:tc>
      <w:tc>
        <w:tcPr>
          <w:tcW w:w="4500" w:type="dxa"/>
          <w:tcBorders>
            <w:bottom w:val="nil"/>
          </w:tcBorders>
          <w:vAlign w:val="bottom"/>
        </w:tcPr>
        <w:p w:rsidR="00DC4D2F" w:rsidRDefault="0033313B" w:rsidP="00E217C8">
          <w:pPr>
            <w:pStyle w:val="Header"/>
            <w:rPr>
              <w:rFonts w:ascii="Trebuchet MS" w:hAnsi="Trebuchet MS"/>
            </w:rPr>
          </w:pPr>
          <w:r>
            <w:rPr>
              <w:rFonts w:ascii="Trebuchet MS" w:hAnsi="Trebuchet MS"/>
              <w:b/>
            </w:rPr>
            <w:t>Vermont Technical College</w:t>
          </w:r>
        </w:p>
        <w:p w:rsidR="00DC4D2F" w:rsidRDefault="00DC4D2F" w:rsidP="00E217C8">
          <w:pPr>
            <w:pStyle w:val="Header"/>
            <w:rPr>
              <w:rFonts w:ascii="Trebuchet MS" w:hAnsi="Trebuchet MS"/>
            </w:rPr>
          </w:pPr>
        </w:p>
      </w:tc>
      <w:tc>
        <w:tcPr>
          <w:tcW w:w="4680" w:type="dxa"/>
          <w:tcBorders>
            <w:bottom w:val="nil"/>
          </w:tcBorders>
          <w:vAlign w:val="bottom"/>
        </w:tcPr>
        <w:p w:rsidR="00DC4D2F" w:rsidRDefault="0033313B" w:rsidP="00E217C8">
          <w:pPr>
            <w:pStyle w:val="Header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 xml:space="preserve">Carter </w:t>
          </w:r>
          <w:proofErr w:type="spellStart"/>
          <w:r>
            <w:rPr>
              <w:rFonts w:ascii="Trebuchet MS" w:hAnsi="Trebuchet MS"/>
            </w:rPr>
            <w:t>Mealey</w:t>
          </w:r>
          <w:proofErr w:type="spellEnd"/>
          <w:r>
            <w:rPr>
              <w:rFonts w:ascii="Trebuchet MS" w:hAnsi="Trebuchet MS"/>
            </w:rPr>
            <w:t xml:space="preserve">, Ben </w:t>
          </w:r>
          <w:proofErr w:type="spellStart"/>
          <w:r>
            <w:rPr>
              <w:rFonts w:ascii="Trebuchet MS" w:hAnsi="Trebuchet MS"/>
            </w:rPr>
            <w:t>Holleran</w:t>
          </w:r>
          <w:proofErr w:type="spellEnd"/>
        </w:p>
        <w:p w:rsidR="00DC4D2F" w:rsidRPr="003E4713" w:rsidRDefault="0033313B" w:rsidP="00F25CD7">
          <w:pPr>
            <w:pStyle w:val="Header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1/22/2014</w:t>
          </w:r>
        </w:p>
      </w:tc>
    </w:tr>
  </w:tbl>
  <w:p w:rsidR="00DC4D2F" w:rsidRDefault="00DC4D2F" w:rsidP="00F25CD7">
    <w:pPr>
      <w:pStyle w:val="Header"/>
      <w:pBdr>
        <w:bottom w:val="single" w:sz="36" w:space="1" w:color="BFBFBF" w:themeColor="background1" w:themeShade="BF"/>
      </w:pBdr>
    </w:pPr>
  </w:p>
  <w:p w:rsidR="00DC4D2F" w:rsidRDefault="00DC4D2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1007"/>
    </w:tblGrid>
    <w:tr w:rsidR="00DC4D2F" w:rsidTr="00BF0BC4">
      <w:trPr>
        <w:trHeight w:val="1530"/>
      </w:trPr>
      <w:tc>
        <w:tcPr>
          <w:tcW w:w="11007" w:type="dxa"/>
          <w:tcBorders>
            <w:bottom w:val="nil"/>
          </w:tcBorders>
        </w:tcPr>
        <w:tbl>
          <w:tblPr>
            <w:tblW w:w="0" w:type="auto"/>
            <w:tblBorders>
              <w:bottom w:val="single" w:sz="48" w:space="0" w:color="A6A6A6" w:themeColor="background1" w:themeShade="A6"/>
            </w:tblBorders>
            <w:tblLayout w:type="fixed"/>
            <w:tblLook w:val="04A0" w:firstRow="1" w:lastRow="0" w:firstColumn="1" w:lastColumn="0" w:noHBand="0" w:noVBand="1"/>
          </w:tblPr>
          <w:tblGrid>
            <w:gridCol w:w="3361"/>
            <w:gridCol w:w="7470"/>
          </w:tblGrid>
          <w:tr w:rsidR="00DC4D2F" w:rsidRPr="00B86860" w:rsidTr="00E76AFC">
            <w:trPr>
              <w:trHeight w:val="1530"/>
            </w:trPr>
            <w:tc>
              <w:tcPr>
                <w:tcW w:w="3361" w:type="dxa"/>
                <w:tcBorders>
                  <w:bottom w:val="nil"/>
                </w:tcBorders>
                <w:vAlign w:val="bottom"/>
              </w:tcPr>
              <w:p w:rsidR="00DC4D2F" w:rsidRPr="00B86860" w:rsidRDefault="00DC4D2F" w:rsidP="0004566C">
                <w:pPr>
                  <w:pStyle w:val="Header"/>
                  <w:tabs>
                    <w:tab w:val="clear" w:pos="4680"/>
                    <w:tab w:val="clear" w:pos="9360"/>
                    <w:tab w:val="center" w:pos="3163"/>
                    <w:tab w:val="right" w:pos="10633"/>
                  </w:tabs>
                  <w:ind w:left="-108"/>
                  <w:rPr>
                    <w:rFonts w:ascii="Trebuchet MS" w:hAnsi="Trebuchet MS"/>
                    <w:b/>
                  </w:rPr>
                </w:pPr>
              </w:p>
            </w:tc>
            <w:tc>
              <w:tcPr>
                <w:tcW w:w="7470" w:type="dxa"/>
                <w:tcBorders>
                  <w:bottom w:val="nil"/>
                </w:tcBorders>
                <w:vAlign w:val="bottom"/>
              </w:tcPr>
              <w:p w:rsidR="00DC4D2F" w:rsidRPr="00B86860" w:rsidRDefault="0033313B" w:rsidP="00E217C8">
                <w:pPr>
                  <w:pStyle w:val="Header"/>
                  <w:rPr>
                    <w:rFonts w:ascii="Trebuchet MS" w:hAnsi="Trebuchet MS"/>
                  </w:rPr>
                </w:pPr>
                <w:r>
                  <w:rPr>
                    <w:rFonts w:ascii="Trebuchet MS" w:hAnsi="Trebuchet MS"/>
                    <w:b/>
                  </w:rPr>
                  <w:t>Vermont Technical College</w:t>
                </w:r>
              </w:p>
              <w:p w:rsidR="00DC4D2F" w:rsidRPr="00B86860" w:rsidRDefault="00DC4D2F" w:rsidP="00E217C8">
                <w:pPr>
                  <w:pStyle w:val="Header"/>
                  <w:rPr>
                    <w:rFonts w:ascii="Trebuchet MS" w:hAnsi="Trebuchet MS"/>
                  </w:rPr>
                </w:pPr>
                <w:r w:rsidRPr="00B86860">
                  <w:rPr>
                    <w:rFonts w:ascii="Trebuchet MS" w:hAnsi="Trebuchet MS"/>
                  </w:rPr>
                  <w:t>Company Address Line 2]</w:t>
                </w:r>
              </w:p>
              <w:p w:rsidR="00DC4D2F" w:rsidRPr="00B86860" w:rsidRDefault="00DC4D2F" w:rsidP="00E217C8">
                <w:pPr>
                  <w:pStyle w:val="Header"/>
                </w:pPr>
              </w:p>
            </w:tc>
          </w:tr>
        </w:tbl>
        <w:p w:rsidR="00DC4D2F" w:rsidRDefault="00DC4D2F"/>
      </w:tc>
    </w:tr>
  </w:tbl>
  <w:p w:rsidR="00DC4D2F" w:rsidRDefault="00DC4D2F" w:rsidP="00F25CD7">
    <w:pPr>
      <w:pStyle w:val="Header"/>
      <w:pBdr>
        <w:bottom w:val="single" w:sz="36" w:space="1" w:color="BFBFBF" w:themeColor="background1" w:themeShade="BF"/>
      </w:pBdr>
    </w:pPr>
  </w:p>
  <w:p w:rsidR="00DC4D2F" w:rsidRDefault="00DC4D2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313B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313B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BA8D46-39AB-4026-8D11-1A7E6AA2D0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1</TotalTime>
  <Pages>16</Pages>
  <Words>1782</Words>
  <Characters>10162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11921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Ben</dc:creator>
  <cp:lastModifiedBy>Ben</cp:lastModifiedBy>
  <cp:revision>1</cp:revision>
  <dcterms:created xsi:type="dcterms:W3CDTF">2014-01-22T05:56:00Z</dcterms:created>
  <dcterms:modified xsi:type="dcterms:W3CDTF">2014-01-22T05:57:00Z</dcterms:modified>
</cp:coreProperties>
</file>