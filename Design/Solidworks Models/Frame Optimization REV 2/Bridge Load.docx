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E07264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437765"/>
                  <wp:effectExtent l="0" t="0" r="0" b="63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E07264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Main Frame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E07264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January 22,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Carter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Mealey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, Ben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Holleran</w:t>
                  </w:r>
                  <w:proofErr w:type="spellEnd"/>
                </w:p>
                <w:p w:rsidR="00B77317" w:rsidRPr="00CD1539" w:rsidRDefault="00E07264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Bridge</w:t>
                  </w:r>
                </w:p>
                <w:p w:rsidR="00B77317" w:rsidRPr="006A441F" w:rsidRDefault="00E07264" w:rsidP="00E07264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E07264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78115444" w:history="1">
                        <w:r w:rsidR="00E07264" w:rsidRPr="001548B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07264">
                          <w:rPr>
                            <w:noProof/>
                            <w:webHidden/>
                          </w:rPr>
                          <w:tab/>
                        </w:r>
                        <w:r w:rsidR="00E0726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07264">
                          <w:rPr>
                            <w:noProof/>
                            <w:webHidden/>
                          </w:rPr>
                          <w:instrText xml:space="preserve"> PAGEREF _Toc378115444 \h </w:instrText>
                        </w:r>
                        <w:r w:rsidR="00E07264">
                          <w:rPr>
                            <w:noProof/>
                            <w:webHidden/>
                          </w:rPr>
                        </w:r>
                        <w:r w:rsidR="00E0726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07264">
                          <w:rPr>
                            <w:noProof/>
                            <w:webHidden/>
                          </w:rPr>
                          <w:t>1</w:t>
                        </w:r>
                        <w:r w:rsidR="00E0726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45" w:history="1">
                        <w:r w:rsidRPr="001548B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46" w:history="1">
                        <w:r w:rsidRPr="001548B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47" w:history="1">
                        <w:r w:rsidRPr="001548B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48" w:history="1">
                        <w:r w:rsidRPr="001548B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49" w:history="1">
                        <w:r w:rsidRPr="001548B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0" w:history="1">
                        <w:r w:rsidRPr="001548B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1" w:history="1">
                        <w:r w:rsidRPr="001548B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2" w:history="1">
                        <w:r w:rsidRPr="001548B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3" w:history="1">
                        <w:r w:rsidRPr="001548B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4" w:history="1">
                        <w:r w:rsidRPr="001548B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5" w:history="1">
                        <w:r w:rsidRPr="001548B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6" w:history="1">
                        <w:r w:rsidRPr="001548B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7" w:history="1">
                        <w:r w:rsidRPr="001548B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E07264" w:rsidRDefault="00E07264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78115458" w:history="1">
                        <w:r w:rsidRPr="001548B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_Toc378115458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E07264" w:rsidP="00C27B5D">
            <w:pPr>
              <w:pStyle w:val="Heading1"/>
              <w:outlineLvl w:val="0"/>
            </w:pPr>
            <w:bookmarkStart w:id="0" w:name="_Toc378115444"/>
            <w:r>
              <w:t>Description</w:t>
            </w:r>
            <w:bookmarkEnd w:id="0"/>
          </w:p>
          <w:p w:rsidR="00F448BC" w:rsidRPr="00E65D6E" w:rsidRDefault="00E07264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E07264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378115445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E07264" w:rsidP="00FF408C">
            <w:pPr>
              <w:pStyle w:val="Heading1"/>
              <w:outlineLvl w:val="0"/>
            </w:pPr>
            <w:bookmarkStart w:id="5" w:name="_Toc378115446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E07264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383915"/>
                              <wp:effectExtent l="0" t="0" r="3810" b="698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383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E07264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</w:t>
                  </w:r>
                </w:p>
                <w:p w:rsidR="00C16188" w:rsidRDefault="00E07264" w:rsidP="00E07264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24CED" w:rsidRDefault="00E07264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E07264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Beam-1(Truss Trim[2])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Beam-2(Bottom miter 2[2])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866.845in^2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Length:1828.8mm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Volume:0.00158529m^3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Mass:12.3652kg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Weight:121.179N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Beam-3(Bottom miter 2[1])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1670.35in^2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Length:1524mm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Volume:0.00254566m^3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Mass:19.8561kg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Weight:194.59N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Beam-4(Deck trim)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inch/rectangular tube/3 x 2 x 0.25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1350.71in^2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Length:1447.8mm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Volume:0.00195556m^3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Mass:15.2534kg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Weight:149.483N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Beam-5(Truss Trim[5])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Beam-6(Truss Trim[3])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Beam-7(Truss Trim[1])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Volume:0.000347599m^3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Mass:2.71127kg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Weight:26.5704N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Beam-8(Truss Trim[6])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Length:638.672mm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Volume:0.000347599m^3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Mass:2.71127kg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Weight:26.5704N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Beam-9(Truss Trim[4])</w:t>
                  </w:r>
                </w:p>
                <w:p w:rsidR="00E07264" w:rsidRDefault="00E07264" w:rsidP="004F44A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544.265in^2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Length:636.35mm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Volume:0.000346335m^3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Mass:2.70141kg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Weight:26.4738N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E07264" w:rsidRDefault="00E07264" w:rsidP="004F44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0E80" w:rsidRDefault="00E07264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Beam-10(Bottom miter 1[2])</w:t>
                  </w:r>
                </w:p>
                <w:p w:rsidR="004B3022" w:rsidRDefault="00E07264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88695"/>
                        <wp:effectExtent l="0" t="0" r="0" b="190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B3022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Standard-ansi inch/square tube/3 x 3 x 0.25</w:t>
                  </w:r>
                </w:p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866.845in^2</w:t>
                  </w:r>
                </w:p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Length:1828.8mm</w:t>
                  </w:r>
                </w:p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Volume:0.00158529m^3</w:t>
                  </w:r>
                </w:p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Density:7800kg/m^3</w:t>
                  </w:r>
                </w:p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Mass:12.3652kg</w:t>
                  </w:r>
                </w:p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Weight:121.179N</w:t>
                  </w:r>
                </w:p>
                <w:p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\\vtcfiles\shared\ELM\ELM4701\Bridge Tester\Design\Solidworks Models\Frame Optimization REV 2\Main Frame.SLDPRT</w:t>
                  </w:r>
                </w:p>
                <w:p w:rsidR="004B3022" w:rsidRDefault="00E07264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Jan 22 00:54:07 2014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E07264" w:rsidP="00B35001">
            <w:pPr>
              <w:pStyle w:val="Heading1"/>
              <w:outlineLvl w:val="0"/>
            </w:pPr>
            <w:bookmarkStart w:id="6" w:name="_Toc37811544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9"/>
              <w:gridCol w:w="538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E07264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E0726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Bridge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</w:t>
                  </w:r>
                  <w:proofErr w:type="spellStart"/>
                  <w:r>
                    <w:t>vtcfiles</w:t>
                  </w:r>
                  <w:proofErr w:type="spellEnd"/>
                  <w:r>
                    <w:t>\shared\ELM\ELM4701\Bridge Tester\Design\</w:t>
                  </w:r>
                  <w:proofErr w:type="spellStart"/>
                  <w:r>
                    <w:t>Solidworks</w:t>
                  </w:r>
                  <w:proofErr w:type="spellEnd"/>
                  <w:r>
                    <w:t xml:space="preserve"> Models\Frame Optimization REV 2)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E07264" w:rsidP="000A7C6B">
            <w:pPr>
              <w:pStyle w:val="Heading1"/>
              <w:outlineLvl w:val="0"/>
            </w:pPr>
            <w:bookmarkStart w:id="7" w:name="_Toc37811544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E07264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E07264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E07264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E07264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378115449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E07264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E0726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E0726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E07264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204595"/>
                        <wp:effectExtent l="0" t="0" r="635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04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Plain Carbon Steel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2.20594e+008 N/m^2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3.99826e+008 N/m^2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2.1e+011 N/m^2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7800 kg/m^3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7.9e+010 N/m^2</w:t>
                        </w:r>
                      </w:p>
                    </w:tc>
                  </w:tr>
                  <w:tr w:rsidR="00E07264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07264" w:rsidRDefault="00E0726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1(Truss Trim[2])(Main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2(Bottom miter 2[2])(Main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3(Bottom miter 2[1])(Main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4(Deck trim)(Main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5(Truss Trim[5])(Main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6(Truss Trim[3])(Main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7(Truss Trim[1])(Main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8(Truss Trim[6])(Main Frame),</w:t>
                  </w:r>
                </w:p>
                <w:p w:rsidR="00E0726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9(Truss Trim[4])(Main Frame),</w:t>
                  </w:r>
                </w:p>
                <w:p w:rsidR="00E80CD9" w:rsidRPr="00577134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10(Bottom miter 1[2])(Main Frame)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E07264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E07264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378115450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07264" w:rsidTr="00C047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E07264" w:rsidRPr="004E282D" w:rsidRDefault="00E0726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E07264" w:rsidRPr="004E282D" w:rsidRDefault="00E0726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E07264" w:rsidRPr="004E282D" w:rsidRDefault="00E0726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07264" w:rsidTr="00F55B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E07264" w:rsidRPr="00AD5FBA" w:rsidRDefault="00E0726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E07264" w:rsidRPr="006208CB" w:rsidRDefault="00E0726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121410"/>
                        <wp:effectExtent l="0" t="0" r="0" b="254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21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E07264" w:rsidRPr="00BE6656" w:rsidRDefault="00E07264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E07264" w:rsidRPr="00154A1A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Joint(s)</w:t>
                        </w:r>
                      </w:p>
                    </w:tc>
                  </w:tr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07264" w:rsidRDefault="00E0726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07264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E07264" w:rsidRPr="004C6DEB" w:rsidRDefault="00E07264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07264" w:rsidTr="005308C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E07264" w:rsidRPr="004E282D" w:rsidRDefault="00E0726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E07264" w:rsidRPr="004E282D" w:rsidRDefault="00E0726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E07264" w:rsidRPr="004E282D" w:rsidRDefault="00E0726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07264" w:rsidTr="007447D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E07264" w:rsidRPr="00F42DD1" w:rsidRDefault="00E0726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E07264" w:rsidRPr="006208CB" w:rsidRDefault="00E0726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206500"/>
                        <wp:effectExtent l="0" t="0" r="0" b="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06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E07264" w:rsidRPr="00BE6656" w:rsidRDefault="00E07264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E07264" w:rsidRPr="00B77EA3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Joint(s)</w:t>
                        </w:r>
                      </w:p>
                    </w:tc>
                  </w:tr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07264" w:rsidRDefault="00E0726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07264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07264" w:rsidRDefault="00E0726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07264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07264" w:rsidRDefault="00E0726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07264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10000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</w:p>
                    </w:tc>
                  </w:tr>
                  <w:tr w:rsidR="00E07264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E07264" w:rsidRDefault="00E0726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E07264" w:rsidRDefault="00E0726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lbf·in</w:t>
                        </w:r>
                        <w:proofErr w:type="spellEnd"/>
                      </w:p>
                    </w:tc>
                  </w:tr>
                </w:tbl>
                <w:p w:rsidR="00E07264" w:rsidRDefault="00E0726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378115451"/>
            <w:r w:rsidR="00E07264">
              <w:t>Connector Definitions</w:t>
            </w:r>
            <w:bookmarkEnd w:id="13"/>
          </w:p>
          <w:p w:rsidR="00132707" w:rsidRDefault="00E07264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E07264" w:rsidP="000A7C6B">
            <w:pPr>
              <w:pStyle w:val="Heading1"/>
              <w:outlineLvl w:val="0"/>
            </w:pPr>
            <w:bookmarkStart w:id="14" w:name="_Toc378115452"/>
            <w:r>
              <w:t>Contact Information</w:t>
            </w:r>
            <w:bookmarkEnd w:id="14"/>
          </w:p>
          <w:p w:rsidR="00104BD8" w:rsidRDefault="00E07264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E07264" w:rsidP="000A7C6B">
            <w:pPr>
              <w:pStyle w:val="Heading1"/>
              <w:outlineLvl w:val="0"/>
            </w:pPr>
            <w:bookmarkStart w:id="15" w:name="_Toc378115453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E07264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E0726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:rsidR="00690657" w:rsidRDefault="00690657" w:rsidP="00690657"/>
          <w:p w:rsidR="00A9531D" w:rsidRPr="00690657" w:rsidRDefault="00E07264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E07264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E0726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247</w:t>
                  </w:r>
                </w:p>
              </w:tc>
            </w:tr>
            <w:tr w:rsidR="00E0726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243</w:t>
                  </w:r>
                </w:p>
              </w:tc>
            </w:tr>
            <w:tr w:rsidR="00E07264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E07264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E07264" w:rsidRDefault="00E0726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DRACOLYTH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E07264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4245610"/>
                        <wp:effectExtent l="0" t="0" r="0" b="254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4245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E07264" w:rsidP="000A7C6B">
            <w:pPr>
              <w:pStyle w:val="Heading1"/>
              <w:outlineLvl w:val="0"/>
            </w:pPr>
            <w:bookmarkStart w:id="16" w:name="_Toc378115454"/>
            <w:r>
              <w:lastRenderedPageBreak/>
              <w:t>Sensor Details</w:t>
            </w:r>
            <w:bookmarkEnd w:id="16"/>
          </w:p>
          <w:p w:rsidR="002C53F9" w:rsidRPr="00F077CB" w:rsidRDefault="00E07264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E07264" w:rsidP="000A7C6B">
            <w:pPr>
              <w:pStyle w:val="Heading1"/>
              <w:outlineLvl w:val="0"/>
            </w:pPr>
            <w:bookmarkStart w:id="17" w:name="_Toc378115455"/>
            <w:r>
              <w:t>Resultant Forces</w:t>
            </w:r>
            <w:bookmarkEnd w:id="17"/>
          </w:p>
          <w:p w:rsidR="005F5B79" w:rsidRPr="000B04D4" w:rsidRDefault="00E07264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07264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88964.4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4.38451e-016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88964.4</w:t>
                  </w:r>
                </w:p>
              </w:tc>
            </w:tr>
          </w:tbl>
          <w:p w:rsidR="005F5B79" w:rsidRPr="000B04D4" w:rsidRDefault="00E07264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07264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E07264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N·m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-1.54772e-013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7.4997e-012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9.06491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E0726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9.06491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E07264" w:rsidP="000A7C6B">
            <w:pPr>
              <w:pStyle w:val="Heading1"/>
              <w:outlineLvl w:val="0"/>
            </w:pPr>
            <w:bookmarkStart w:id="21" w:name="_Toc378115456"/>
            <w:r>
              <w:lastRenderedPageBreak/>
              <w:t>Beams</w:t>
            </w:r>
            <w:bookmarkEnd w:id="21"/>
          </w:p>
          <w:p w:rsidR="0050542D" w:rsidRPr="00E07264" w:rsidRDefault="00E07264" w:rsidP="00E07264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271"/>
              <w:gridCol w:w="837"/>
              <w:gridCol w:w="1033"/>
              <w:gridCol w:w="1344"/>
              <w:gridCol w:w="1245"/>
              <w:gridCol w:w="1745"/>
              <w:gridCol w:w="1745"/>
              <w:gridCol w:w="1534"/>
            </w:tblGrid>
            <w:tr w:rsidR="00E07264" w:rsidTr="00E072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48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625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7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81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</w:t>
                  </w:r>
                  <w:proofErr w:type="spellStart"/>
                  <w:r>
                    <w:t>N·m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81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</w:t>
                  </w:r>
                  <w:proofErr w:type="spellStart"/>
                  <w:r>
                    <w:t>N·m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7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</w:t>
                  </w:r>
                  <w:proofErr w:type="spellStart"/>
                  <w:r>
                    <w:t>N·m</w:t>
                  </w:r>
                  <w:proofErr w:type="spellEnd"/>
                  <w:r>
                    <w:t>)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Beam-1(Truss Trim[2])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5504.27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0.00138841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-559.878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-160.011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-0.000396805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-1.46155e-013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-5504.27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-0.000956741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559.881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-218.535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-0.00037344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1.46153e-013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Beam-2(Bottom miter 2[2])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44488.2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-4.91304e-012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-786.007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-284.243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3.04103e-012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3.80117e-012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-28586.1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-9.50966e-013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2739.79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-933.427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-7.68225e-013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-3.02452e-014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28586.1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9.50966e-013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-2739.79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-1049.9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7.9821e-014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3.02453e-014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Beam-3(Bottom miter 2[1])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12499.6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-230.882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-4.82211e-013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-3.8713e-013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326.435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6.70304e-013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-12499.6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230.882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-8.06557e-012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-1.70118e-012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-220.413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-5.54059e-013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16330.9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-22.2372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-2.2299e-013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-1.09055e-013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308.642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5.57374e-013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12502.8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141.669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-1.85641e-013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6.03742e-014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282.03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1.82823e-013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Beam-4(Deck trim)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-1953.78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-15902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4.46363e-012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-2.35418e-012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2950.9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2.58243e-012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1953.78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15902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-4.46363e-012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3.47111e-012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1028.25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-2.58243e-012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-13822.2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-5278.18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4.70448e-012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2.24511e-012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2625.31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2.08829e-012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-13829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5337.22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5.65953e-012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4.13361e-013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147.18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1.81326e-012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-1839.42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15563.5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5.32308e-012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3.39428e-012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-1571.08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1.30878e-012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Beam-5(Truss Trim[5])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-5518.91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-0.00366016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544.99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-154.805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-0.00103967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1.00083e-014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Beam-6(Truss Trim[3])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5589.51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-0.00063585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-117.228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57.8102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-0.000313564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1.39206e-013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-5589.51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-0.000419664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117.23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26.1154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9.34892e-005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-1.39204e-013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Beam-7(Truss Trim[1])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-29975.6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-0.00194658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857.857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273.025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0.000619527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-9.09229e-014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29975.6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0.000763378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-857.871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274.871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0.000244594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9.09231e-014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Beam-8(Truss Trim[6])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-30407.6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-1.02897e-014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846.037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271.294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1.57306e-013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-1.57159e-013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30407.6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0.000182593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-846.037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269.046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5.80658e-005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1.57159e-013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Beam-9(Truss </w:t>
                  </w:r>
                  <w:r>
                    <w:rPr>
                      <w:sz w:val="20"/>
                      <w:szCs w:val="20"/>
                    </w:rPr>
                    <w:lastRenderedPageBreak/>
                    <w:t>Trim[4])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-5566.14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-0.000188081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131.381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59.3665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8.49869e-005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-2.4356e-013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5566.14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0.00115671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-131.388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24.2387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0.000213391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2.4356e-013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Beam-10(Bottom miter 1[2])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-28912.8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4.80964e-013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-2625.44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904.625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-6.34336e-013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-3.04245e-013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44476.3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0.0166265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785.892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293.308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-0.00620528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3.69852e-012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8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28912.8</w:t>
                  </w:r>
                </w:p>
              </w:tc>
              <w:tc>
                <w:tcPr>
                  <w:tcW w:w="625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-4.80964e-013</w:t>
                  </w:r>
                </w:p>
              </w:tc>
              <w:tc>
                <w:tcPr>
                  <w:tcW w:w="57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2625.44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877.148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9.60745e-013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3.04245e-013</w:t>
                  </w:r>
                </w:p>
              </w:tc>
            </w:tr>
          </w:tbl>
          <w:p w:rsidR="0050542D" w:rsidRPr="00E07264" w:rsidRDefault="00E07264" w:rsidP="00E07264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696"/>
              <w:gridCol w:w="837"/>
              <w:gridCol w:w="1566"/>
              <w:gridCol w:w="1749"/>
              <w:gridCol w:w="1749"/>
              <w:gridCol w:w="1432"/>
              <w:gridCol w:w="1725"/>
            </w:tblGrid>
            <w:tr w:rsidR="00E07264" w:rsidTr="00E072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8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8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66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80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Worst Case(N/m^2)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Beam-1(Truss Trim[2])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1.01132e+007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-2.13806e+007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53.0208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-7.77954e-009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3.14939e+007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1.01132e+007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2.92006e+007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-49.8988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7.77945e-009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3.93138e+007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Beam-2(Bottom miter 2[2])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5.1322e+007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-1.46963e+007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-1.57232e-007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8.22346e-008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6.60183e+007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3.29772e+007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4.82614e+007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-3.97199e-008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-6.54326e-010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8.12386e+007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3.29772e+007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-5.42837e+007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-4.12702e-009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6.54327e-010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8.72609e+007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Beam-3(Bottom miter 2[1])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7.48321e+006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-1.12285e-008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-9.4681e+006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1.45014e-008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1.69513e+007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7.48321e+006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4.93421e-008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-6.39299e+006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-1.19865e-008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1.38762e+007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9.77695e+006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-3.1631e-009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-8.95204e+006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1.20582e-008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1.8729e+007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7.48514e+006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1.75113e-009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-8.18017e+006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3.95519e-009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1.56653e+007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Beam-4(Deck trim)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-1.44648e+006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-6.4884e-008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-5.63782e+007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3.31982e-008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5.78247e+007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-1.44648e+006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-9.56679e-008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1.96452e+007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-3.31982e-008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2.10917e+007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-1.02332e+007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6.1878e-008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-5.01576e+007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2.68459e-008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6.03908e+007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-1.02383e+007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1.13927e-008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-2.81194e+006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2.33102e-008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1.30503e+007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-1.36181e+006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9.35504e-008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3.00162e+007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1.6825e-008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3.1378e+007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Beam-5(Truss Trim[5])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1.01401e+007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2.06849e+007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-138.92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5.32722e-010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3.08252e+007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Beam-6(Truss Trim[3])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-1.02698e+007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-7.72456e+006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-41.8982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7.40965e-009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1.79944e+007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-1.02698e+007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3.48953e+006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-12.492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-7.40958e-009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1.37594e+007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Beam-7(Truss Trim[1])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-5.50755e+007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3.64814e+007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-82.7808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-4.83965e-009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9.1557e+007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-5.50755e+007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-3.67281e+007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32.6826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4.83966e-009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9.18036e+007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Beam-8(Truss Trim[6])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-5.58692e+007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3.62501e+007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-2.10191e-008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-8.36525e-009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9.21193e+007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-5.58692e+007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-3.59498e+007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7.75872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8.36525e-009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9.1819e+007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Beam-9(Truss Trim[4])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-1.02269e+007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7.93251e+006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-11.3559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-1.29643e-008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1.81594e+007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-1.02269e+007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-3.23876e+006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28.5132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1.29642e-008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1.34657e+007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Beam-10(Bottom miter 1[2])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3.33541e+007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-4.67722e+007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-3.27974e-008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-6.58205e-009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8.01263e+007</w:t>
                  </w:r>
                </w:p>
              </w:tc>
            </w:tr>
            <w:tr w:rsidR="00E07264" w:rsidTr="00E0726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5.13082e+007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1.5165e+007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320.834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8.00139e-008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6.64736e+007</w:t>
                  </w:r>
                </w:p>
              </w:tc>
            </w:tr>
            <w:tr w:rsidR="00E07264" w:rsidTr="00E072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Pr="00A54E07" w:rsidRDefault="00E07264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3.33541e+007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4.53516e+007</w:t>
                  </w:r>
                </w:p>
              </w:tc>
              <w:tc>
                <w:tcPr>
                  <w:tcW w:w="8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-4.96739e-008</w:t>
                  </w:r>
                </w:p>
              </w:tc>
              <w:tc>
                <w:tcPr>
                  <w:tcW w:w="66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6.58205e-009</w:t>
                  </w:r>
                </w:p>
              </w:tc>
              <w:tc>
                <w:tcPr>
                  <w:tcW w:w="80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7.87057e+007</w:t>
                  </w:r>
                </w:p>
              </w:tc>
            </w:tr>
          </w:tbl>
          <w:p w:rsidR="00EC2432" w:rsidRDefault="00EC2432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E07264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378115457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67"/>
              <w:gridCol w:w="3165"/>
              <w:gridCol w:w="2523"/>
              <w:gridCol w:w="2499"/>
            </w:tblGrid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07264" w:rsidTr="004F44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TXY: Shear in Y Dir. on YZ Plane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 </w:t>
                  </w:r>
                  <w:proofErr w:type="spellStart"/>
                  <w:r>
                    <w:rPr>
                      <w:sz w:val="20"/>
                      <w:szCs w:val="20"/>
                    </w:rPr>
                    <w:t>ksi</w:t>
                  </w:r>
                  <w:proofErr w:type="spellEnd"/>
                </w:p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13.3608 </w:t>
                  </w:r>
                  <w:proofErr w:type="spellStart"/>
                  <w:r>
                    <w:rPr>
                      <w:sz w:val="20"/>
                      <w:szCs w:val="20"/>
                    </w:rPr>
                    <w:t>ksi</w:t>
                  </w:r>
                  <w:proofErr w:type="spellEnd"/>
                </w:p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178</w:t>
                  </w:r>
                </w:p>
              </w:tc>
            </w:tr>
            <w:tr w:rsidR="00E07264" w:rsidTr="004F44A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4338955"/>
                        <wp:effectExtent l="0" t="0" r="0" b="444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07264" w:rsidRPr="004D2956" w:rsidRDefault="00E07264" w:rsidP="004F44A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Frame-Bridge-Stress-Stress1</w:t>
                  </w:r>
                </w:p>
              </w:tc>
            </w:tr>
          </w:tbl>
          <w:p w:rsidR="00E07264" w:rsidRDefault="00E0726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40"/>
              <w:gridCol w:w="3405"/>
              <w:gridCol w:w="2133"/>
              <w:gridCol w:w="2376"/>
            </w:tblGrid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07264" w:rsidTr="004F44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in</w:t>
                  </w:r>
                </w:p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0.0285959 in</w:t>
                  </w:r>
                </w:p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107</w:t>
                  </w:r>
                </w:p>
              </w:tc>
            </w:tr>
            <w:tr w:rsidR="00E07264" w:rsidTr="004F44A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338955"/>
                        <wp:effectExtent l="0" t="0" r="0" b="444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07264" w:rsidRPr="004D2956" w:rsidRDefault="00E07264" w:rsidP="004F44A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Frame-Bridge-Displacement-Displacement1</w:t>
                  </w:r>
                </w:p>
              </w:tc>
            </w:tr>
          </w:tbl>
          <w:p w:rsidR="00E07264" w:rsidRDefault="00E0726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E07264" w:rsidTr="006422A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E07264" w:rsidTr="00AE36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E07264" w:rsidTr="004F44A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338955"/>
                        <wp:effectExtent l="0" t="0" r="0" b="444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07264" w:rsidRPr="004D2956" w:rsidRDefault="00E07264" w:rsidP="004F44A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Frame-Bridge-Displacement-Displacement1{1}</w:t>
                  </w:r>
                </w:p>
              </w:tc>
            </w:tr>
          </w:tbl>
          <w:p w:rsidR="00E07264" w:rsidRDefault="00E0726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55"/>
              <w:gridCol w:w="3419"/>
              <w:gridCol w:w="2402"/>
              <w:gridCol w:w="2378"/>
            </w:tblGrid>
            <w:tr w:rsidR="00E07264" w:rsidTr="004F44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07264" w:rsidRDefault="00E07264" w:rsidP="004F44A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07264" w:rsidTr="004F44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2.39465 </w:t>
                  </w:r>
                </w:p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07264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20.0803 </w:t>
                  </w:r>
                </w:p>
                <w:p w:rsidR="00E07264" w:rsidRPr="004D2956" w:rsidRDefault="00E07264" w:rsidP="004F44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148</w:t>
                  </w:r>
                </w:p>
              </w:tc>
            </w:tr>
            <w:tr w:rsidR="00E07264" w:rsidTr="004F44A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07264" w:rsidRDefault="00E07264" w:rsidP="004F44A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4338955"/>
                        <wp:effectExtent l="0" t="0" r="0" b="4445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3389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07264" w:rsidRPr="004D2956" w:rsidRDefault="00E07264" w:rsidP="004F44A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Main Frame-Bridge-Factor of Safety-Factor of Safety1</w:t>
                  </w:r>
                </w:p>
              </w:tc>
            </w:tr>
          </w:tbl>
          <w:p w:rsidR="00E07264" w:rsidRPr="000B04D4" w:rsidRDefault="00E07264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E07264" w:rsidP="00E07264">
            <w:pPr>
              <w:pStyle w:val="Heading1"/>
            </w:pPr>
            <w:bookmarkStart w:id="26" w:name="_Toc378115458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7264" w:rsidRDefault="00E07264" w:rsidP="00F25CD7">
      <w:pPr>
        <w:spacing w:after="0" w:line="240" w:lineRule="auto"/>
      </w:pPr>
      <w:r>
        <w:separator/>
      </w:r>
    </w:p>
  </w:endnote>
  <w:endnote w:type="continuationSeparator" w:id="0">
    <w:p w:rsidR="00E07264" w:rsidRDefault="00E0726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1C39958" wp14:editId="37DEA03B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E07264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E07264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07264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33D4E15" wp14:editId="71E96EF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E07264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E07264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Main Frame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07264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7264" w:rsidRDefault="00E07264" w:rsidP="00F25CD7">
      <w:pPr>
        <w:spacing w:after="0" w:line="240" w:lineRule="auto"/>
      </w:pPr>
      <w:r>
        <w:separator/>
      </w:r>
    </w:p>
  </w:footnote>
  <w:footnote w:type="continuationSeparator" w:id="0">
    <w:p w:rsidR="00E07264" w:rsidRDefault="00E07264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E07264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Vermont technical College</w:t>
          </w:r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Default="00E07264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 xml:space="preserve">Carter </w:t>
          </w:r>
          <w:proofErr w:type="spellStart"/>
          <w:r>
            <w:rPr>
              <w:rFonts w:ascii="Trebuchet MS" w:hAnsi="Trebuchet MS"/>
            </w:rPr>
            <w:t>Mealey</w:t>
          </w:r>
          <w:proofErr w:type="spellEnd"/>
          <w:r>
            <w:rPr>
              <w:rFonts w:ascii="Trebuchet MS" w:hAnsi="Trebuchet MS"/>
            </w:rPr>
            <w:t xml:space="preserve">, Ben </w:t>
          </w:r>
          <w:proofErr w:type="spellStart"/>
          <w:r>
            <w:rPr>
              <w:rFonts w:ascii="Trebuchet MS" w:hAnsi="Trebuchet MS"/>
            </w:rPr>
            <w:t>Holleran</w:t>
          </w:r>
          <w:proofErr w:type="spellEnd"/>
        </w:p>
        <w:p w:rsidR="00DC4D2F" w:rsidRPr="003E4713" w:rsidRDefault="00E07264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1/22/2014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E07264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Vermont technical College</w:t>
                </w:r>
              </w:p>
              <w:p w:rsidR="00DC4D2F" w:rsidRPr="00B86860" w:rsidRDefault="00DC4D2F" w:rsidP="00E217C8">
                <w:pPr>
                  <w:pStyle w:val="Header"/>
                  <w:rPr>
                    <w:rFonts w:ascii="Trebuchet MS" w:hAnsi="Trebuchet MS"/>
                  </w:rPr>
                </w:pPr>
                <w:r w:rsidRPr="00B86860">
                  <w:rPr>
                    <w:rFonts w:ascii="Trebuchet MS" w:hAnsi="Trebuchet MS"/>
                  </w:rPr>
                  <w:t>Company Address Line 2]</w:t>
                </w:r>
              </w:p>
              <w:p w:rsidR="00DC4D2F" w:rsidRPr="00B86860" w:rsidRDefault="00DC4D2F" w:rsidP="00E217C8">
                <w:pPr>
                  <w:pStyle w:val="Header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264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264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6E82E-E4AE-4159-A255-126EF3C6A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15</Pages>
  <Words>1778</Words>
  <Characters>10139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11894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Ben</dc:creator>
  <cp:lastModifiedBy>Ben</cp:lastModifiedBy>
  <cp:revision>1</cp:revision>
  <dcterms:created xsi:type="dcterms:W3CDTF">2014-01-22T05:54:00Z</dcterms:created>
  <dcterms:modified xsi:type="dcterms:W3CDTF">2014-01-22T05:55:00Z</dcterms:modified>
</cp:coreProperties>
</file>