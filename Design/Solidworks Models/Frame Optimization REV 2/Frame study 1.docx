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17758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9009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17758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Main Frame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17758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January 21,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17758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Puck study</w:t>
                  </w:r>
                </w:p>
                <w:p w:rsidR="00B77317" w:rsidRPr="006A441F" w:rsidRDefault="0017758E" w:rsidP="0017758E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17758E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78105787" w:history="1">
                        <w:r w:rsidR="0017758E" w:rsidRPr="00C04641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17758E">
                          <w:rPr>
                            <w:noProof/>
                            <w:webHidden/>
                          </w:rPr>
                          <w:tab/>
                        </w:r>
                        <w:r w:rsidR="0017758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7758E">
                          <w:rPr>
                            <w:noProof/>
                            <w:webHidden/>
                          </w:rPr>
                          <w:instrText xml:space="preserve"> PAGEREF _Toc378105787 \h </w:instrText>
                        </w:r>
                        <w:r w:rsidR="0017758E">
                          <w:rPr>
                            <w:noProof/>
                            <w:webHidden/>
                          </w:rPr>
                        </w:r>
                        <w:r w:rsidR="0017758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7758E">
                          <w:rPr>
                            <w:noProof/>
                            <w:webHidden/>
                          </w:rPr>
                          <w:t>1</w:t>
                        </w:r>
                        <w:r w:rsidR="0017758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88" w:history="1">
                        <w:r w:rsidRPr="00C04641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_Toc378105788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89" w:history="1">
                        <w:r w:rsidRPr="00C04641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0" w:history="1">
                        <w:r w:rsidRPr="00C04641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1" w:history="1">
                        <w:r w:rsidRPr="00C04641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2" w:history="1">
                        <w:r w:rsidRPr="00C04641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3" w:history="1">
                        <w:r w:rsidRPr="00C04641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4" w:history="1">
                        <w:r w:rsidRPr="00C04641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5" w:history="1">
                        <w:r w:rsidRPr="00C04641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6" w:history="1">
                        <w:r w:rsidRPr="00C04641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7" w:history="1">
                        <w:r w:rsidRPr="00C04641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8" w:history="1">
                        <w:r w:rsidRPr="00C04641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799" w:history="1">
                        <w:r w:rsidRPr="00C04641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_Toc378105799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800" w:history="1">
                        <w:r w:rsidRPr="00C04641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_Toc378105800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7758E" w:rsidRDefault="0017758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5801" w:history="1">
                        <w:r w:rsidRPr="00C04641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_Toc378105801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17758E" w:rsidP="00C27B5D">
            <w:pPr>
              <w:pStyle w:val="Heading1"/>
              <w:outlineLvl w:val="0"/>
            </w:pPr>
            <w:bookmarkStart w:id="0" w:name="_Toc378105787"/>
            <w:r>
              <w:t>Description</w:t>
            </w:r>
            <w:bookmarkEnd w:id="0"/>
          </w:p>
          <w:p w:rsidR="00F448BC" w:rsidRPr="00E65D6E" w:rsidRDefault="0017758E" w:rsidP="00FF408C">
            <w:r>
              <w:t>Force analysis for the frame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17758E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378105788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17758E" w:rsidP="00FF408C">
            <w:pPr>
              <w:pStyle w:val="Heading1"/>
              <w:outlineLvl w:val="0"/>
            </w:pPr>
            <w:bookmarkStart w:id="5" w:name="_Toc378105789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17758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54965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49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17758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</w:t>
                  </w:r>
                </w:p>
                <w:p w:rsidR="00C16188" w:rsidRDefault="0017758E" w:rsidP="0017758E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17758E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17758E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Beam-1(Structural Member5[2])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Length:1600.2mm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Volume:0.0026729m^3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Mass:20.8486kg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Weight:204.316N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Beam-2(Trim/Extend9[1])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Length:1761.1mm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Volume:0.00293589m^3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Mass:22.8999kg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Weight:224.419N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Beam-3(Structural Member5[1])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Length:1600.2mm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Volume:0.0026729m^3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Mass:20.8486kg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Weight:204.316N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Beam-4(Trim/Extend9[2])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Length:1761.1mm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Volume:0.00293589m^3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Mass:22.8999kg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Weight:224.419N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Beam-5(Trim/Extend6)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inch/rectangular tube/3 x 2 x 0.25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2638.09in^2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Length:1458.43mm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Volume:0.00383757m^3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Mass:29.9331kg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Weight:293.344N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Beam-6(Trim/Extend7[1])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Volume:0.000654745m^3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Mass:5.10701kg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Weight:50.0487N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Beam-7(Trim/Extend7[2])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Beam-8(Trim/Extend7[3])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tube/2 x 2 x 0.25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Beam-9(Trim/Extend7[4])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Beam-10(Trim/Extend7[5])</w:t>
                  </w:r>
                </w:p>
                <w:p w:rsidR="0017758E" w:rsidRDefault="0017758E" w:rsidP="000B2F8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tube/2 x 2 x 0.25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17758E" w:rsidRDefault="0017758E" w:rsidP="000B2F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17758E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Beam-11(Trim/Extend7[6])</w:t>
                  </w:r>
                </w:p>
                <w:p w:rsidR="004B3022" w:rsidRDefault="0017758E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Volume:0.000654745m^3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Mass:5.10701kg</w:t>
                  </w:r>
                </w:p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Weight:50.0487N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4B3022" w:rsidRDefault="0017758E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17758E" w:rsidP="00B35001">
            <w:pPr>
              <w:pStyle w:val="Heading1"/>
              <w:outlineLvl w:val="0"/>
            </w:pPr>
            <w:bookmarkStart w:id="6" w:name="_Toc37810579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2"/>
              <w:gridCol w:w="5392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17758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Puck study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(\\vtcfiles1.vtc.vsc.edu\shared\ELM\ELM4701\Bridge Tester\Design\Solidworks Models\Frame REV 2)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17758E" w:rsidP="000A7C6B">
            <w:pPr>
              <w:pStyle w:val="Heading1"/>
              <w:outlineLvl w:val="0"/>
            </w:pPr>
            <w:bookmarkStart w:id="7" w:name="_Toc37810579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17758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7758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17758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17758E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37810579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7758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7758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7758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17758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63650"/>
                        <wp:effectExtent l="0" t="0" r="635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63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Plain Carbon Steel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2.20594e+008 N/m^2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3.99826e+008 N/m^2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2.1e+011 N/m^2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7800 kg/m^3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7.9e+010 N/m^2</w:t>
                        </w:r>
                      </w:p>
                    </w:tc>
                  </w:tr>
                  <w:tr w:rsidR="0017758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7758E" w:rsidRDefault="0017758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1(Structural Member5[2])(Main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2(Trim/Extend9[1])(Main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3(Structural Member5[1])(Main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4(Trim/Extend9[2])(Main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5(Trim/Extend6)(Main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6(Trim/Extend7[1])(Main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7(Trim/Extend7[2])(Main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8(Trim/Extend7[3])(Main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9(Trim/Extend7[4])(Main Frame),</w:t>
                  </w:r>
                </w:p>
                <w:p w:rsidR="0017758E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10(Trim/Extend7[5])(Main Frame),</w:t>
                  </w:r>
                </w:p>
                <w:p w:rsidR="00E80CD9" w:rsidRPr="00577134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11(Trim/Extend7[6])(Main Frame)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17758E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17758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37810579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7758E" w:rsidTr="007C19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7758E" w:rsidRPr="004E282D" w:rsidRDefault="0017758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7758E" w:rsidRPr="004E282D" w:rsidRDefault="0017758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7758E" w:rsidRPr="004E282D" w:rsidRDefault="0017758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17758E" w:rsidTr="00762C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17758E" w:rsidRPr="00AD5FBA" w:rsidRDefault="0017758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17758E" w:rsidRPr="006208CB" w:rsidRDefault="0017758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176020"/>
                        <wp:effectExtent l="0" t="0" r="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758E" w:rsidRPr="00BE6656" w:rsidRDefault="0017758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758E" w:rsidRPr="00154A1A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Joint(s)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17758E" w:rsidRPr="004C6DEB" w:rsidRDefault="0017758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7758E" w:rsidTr="00D00A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7758E" w:rsidRPr="004E282D" w:rsidRDefault="0017758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7758E" w:rsidRPr="004E282D" w:rsidRDefault="0017758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7758E" w:rsidRPr="004E282D" w:rsidRDefault="0017758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17758E" w:rsidTr="00432A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17758E" w:rsidRPr="00F42DD1" w:rsidRDefault="0017758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17758E" w:rsidRPr="006208CB" w:rsidRDefault="0017758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6555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65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758E" w:rsidRPr="00BE6656" w:rsidRDefault="0017758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758E" w:rsidRPr="00B77EA3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Beam (s)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20000 lbf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lbf·in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Non uniform load 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Total Load Distribution  </w:t>
                        </w:r>
                      </w:p>
                    </w:tc>
                  </w:tr>
                  <w:tr w:rsidR="0017758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7758E" w:rsidRDefault="0017758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7758E" w:rsidRDefault="0017758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Triangular distribution</w:t>
                        </w:r>
                      </w:p>
                    </w:tc>
                  </w:tr>
                </w:tbl>
                <w:p w:rsidR="0017758E" w:rsidRDefault="0017758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378105794"/>
            <w:r w:rsidR="0017758E">
              <w:t>Connector Definitions</w:t>
            </w:r>
            <w:bookmarkEnd w:id="13"/>
          </w:p>
          <w:p w:rsidR="00132707" w:rsidRDefault="0017758E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17758E" w:rsidP="000A7C6B">
            <w:pPr>
              <w:pStyle w:val="Heading1"/>
              <w:outlineLvl w:val="0"/>
            </w:pPr>
            <w:bookmarkStart w:id="14" w:name="_Toc378105795"/>
            <w:r>
              <w:t>Contact Information</w:t>
            </w:r>
            <w:bookmarkEnd w:id="14"/>
          </w:p>
          <w:p w:rsidR="00104BD8" w:rsidRDefault="0017758E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17758E" w:rsidP="000A7C6B">
            <w:pPr>
              <w:pStyle w:val="Heading1"/>
              <w:outlineLvl w:val="0"/>
            </w:pPr>
            <w:bookmarkStart w:id="15" w:name="_Toc37810579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17758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17758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17758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17758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17758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268</w:t>
                  </w:r>
                </w:p>
              </w:tc>
            </w:tr>
            <w:tr w:rsidR="0017758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264</w:t>
                  </w:r>
                </w:p>
              </w:tc>
            </w:tr>
            <w:tr w:rsidR="0017758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00:00:09</w:t>
                  </w:r>
                </w:p>
              </w:tc>
            </w:tr>
            <w:tr w:rsidR="0017758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7758E" w:rsidRDefault="0017758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CARTER-PC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17758E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465830"/>
                        <wp:effectExtent l="0" t="0" r="0" b="127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65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17758E" w:rsidP="000A7C6B">
            <w:pPr>
              <w:pStyle w:val="Heading1"/>
              <w:outlineLvl w:val="0"/>
            </w:pPr>
            <w:bookmarkStart w:id="16" w:name="_Toc378105797"/>
            <w:r>
              <w:t>Sensor Details</w:t>
            </w:r>
            <w:bookmarkEnd w:id="16"/>
          </w:p>
          <w:p w:rsidR="002C53F9" w:rsidRPr="00F077CB" w:rsidRDefault="0017758E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17758E" w:rsidP="000A7C6B">
            <w:pPr>
              <w:pStyle w:val="Heading1"/>
              <w:outlineLvl w:val="0"/>
            </w:pPr>
            <w:bookmarkStart w:id="17" w:name="_Toc378105798"/>
            <w:r>
              <w:lastRenderedPageBreak/>
              <w:t>Resultant Forces</w:t>
            </w:r>
            <w:bookmarkEnd w:id="17"/>
          </w:p>
          <w:p w:rsidR="005F5B79" w:rsidRPr="000B04D4" w:rsidRDefault="0017758E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88633.7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-4.14524e-016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88633.7</w:t>
                  </w:r>
                </w:p>
              </w:tc>
            </w:tr>
          </w:tbl>
          <w:p w:rsidR="005F5B79" w:rsidRPr="000B04D4" w:rsidRDefault="0017758E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7758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N·m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3.19467e-012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-6.70176e-014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-5.34103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7758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5.34103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17758E" w:rsidP="000A7C6B">
            <w:pPr>
              <w:pStyle w:val="Heading1"/>
              <w:outlineLvl w:val="0"/>
            </w:pPr>
            <w:bookmarkStart w:id="21" w:name="_Toc378105799"/>
            <w:r>
              <w:lastRenderedPageBreak/>
              <w:t>Beams</w:t>
            </w:r>
            <w:bookmarkEnd w:id="21"/>
          </w:p>
          <w:p w:rsidR="0050542D" w:rsidRPr="0017758E" w:rsidRDefault="0017758E" w:rsidP="0017758E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991"/>
              <w:gridCol w:w="781"/>
              <w:gridCol w:w="961"/>
              <w:gridCol w:w="1240"/>
              <w:gridCol w:w="1144"/>
              <w:gridCol w:w="1610"/>
              <w:gridCol w:w="1610"/>
              <w:gridCol w:w="1417"/>
            </w:tblGrid>
            <w:tr w:rsidR="0017758E" w:rsidTr="001775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6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4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57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3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74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Moment1(N·m)</w:t>
                  </w:r>
                </w:p>
              </w:tc>
              <w:tc>
                <w:tcPr>
                  <w:tcW w:w="74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Moment2(N·m)</w:t>
                  </w:r>
                </w:p>
              </w:tc>
              <w:tc>
                <w:tcPr>
                  <w:tcW w:w="65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Torque(N·m)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Beam-1(Structural Member5[2])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Beam-2(Trim/Extend9[1])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42561.8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965.517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4.37206e-014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1.71771e-012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-346.962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4.2625e-014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-31003.7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-3258.65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-3.64445e-013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-3.01189e-013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-1077.88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6.58031e-014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31003.7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3258.65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3.64444e-013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5.52674e-013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-1170.74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-6.58031e-014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Beam-3(Structural Member5[1])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-3.27418e-011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-7.64054e-025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-4.09458e-027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-4.54747e-012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7.75482e-026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-1.09139e-011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-1.60589e-024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3.15039e-026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3.63798e-012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8.40105e-026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28375.8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97.8906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9.56703e-015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1.55543e-013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389.662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-8.53218e-014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13992.2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-200.722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-2.77949e-013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6.71199e-014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143.502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3.77647e-014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Beam-4(Trim/Extend9[2])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46071.9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-965.404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-4.4136e-014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1.79594e-012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341.621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-9.10418e-014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-32591.4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3429.93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3.23544e-014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-5.29178e-013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1128.46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3.86643e-014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32591.4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-3429.77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-3.23516e-014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5.06853e-013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1238.3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-3.86668e-014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Beam-5(Trim/Extend6)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2293.13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11558.1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-3.20973e-013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2.99514e-014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1474.85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-7.75688e-013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-2464.33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13480.5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-1.15165e-014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6.85195e-014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-1484.74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-6.7714e-013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-20968.2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18257.3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-1.04522e-013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3.18509e-013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463.763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-3.05194e-013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-20536.3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20699.5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3.66557e-013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5.81943e-013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724.288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7.40162e-013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-2293.13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-6555.37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3.20973e-013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5.20712e-014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1052.61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7.75688e-013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Beam-6(Trim/Extend7[1])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-34291.5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0.00795712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-1098.45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-335.906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-0.00243329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8.01942e-015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34291.5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-0.0105558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1098.38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-365.623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-0.00351378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-8.02173e-015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Beam-7(Trim/Extend7[2]</w:t>
                  </w:r>
                  <w:r>
                    <w:rPr>
                      <w:sz w:val="20"/>
                      <w:szCs w:val="20"/>
                    </w:rPr>
                    <w:lastRenderedPageBreak/>
                    <w:t>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-21773.9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0.00866771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-1023.49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292.419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0.00247644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4.80035e-015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21773.9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-0.00908159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1023.54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358.894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0.00318436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-4.80279e-015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Beam-8(Trim/Extend7[3])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-21635.5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-0.000146031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-245.346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-119.231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7.09665e-005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-2.67204e-014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21635.5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0.000245133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245.351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-36.8966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3.68638e-005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2.6721e-014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Beam-9(Trim/Extend7[4])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23025.2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-0.00016668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280.038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-123.5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-7.35079e-005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6.73915e-015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-23025.2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0.000680693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-280.043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-54.7016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-0.000132962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-6.73845e-015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Beam-10(Trim/Extend7[5])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22921.5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-0.000117528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974.698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277.714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3.34864e-005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-2.00819e-014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-22921.5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-0.000973837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-974.702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342.535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-0.000342231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2.00819e-014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Beam-11(Trim/Extend7[6])</w:t>
                  </w: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32602.4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-5.58563e-005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1057.18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-323.629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-1.7099e-005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3.12692e-014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6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-32602.4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0.00206963</w:t>
                  </w:r>
                </w:p>
              </w:tc>
              <w:tc>
                <w:tcPr>
                  <w:tcW w:w="53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-1057.19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-351.564</w:t>
                  </w:r>
                </w:p>
              </w:tc>
              <w:tc>
                <w:tcPr>
                  <w:tcW w:w="74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-0.000688248</w:t>
                  </w:r>
                </w:p>
              </w:tc>
              <w:tc>
                <w:tcPr>
                  <w:tcW w:w="65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-3.12688e-014</w:t>
                  </w:r>
                </w:p>
              </w:tc>
            </w:tr>
          </w:tbl>
          <w:p w:rsidR="0050542D" w:rsidRPr="0017758E" w:rsidRDefault="0017758E" w:rsidP="0017758E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5"/>
              <w:gridCol w:w="837"/>
              <w:gridCol w:w="1566"/>
              <w:gridCol w:w="1592"/>
              <w:gridCol w:w="1592"/>
              <w:gridCol w:w="1273"/>
              <w:gridCol w:w="1609"/>
            </w:tblGrid>
            <w:tr w:rsidR="0017758E" w:rsidTr="001775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74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74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59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74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Worst Case(N/m^2)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Beam-1(Structural Member5[2])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Beam-2(Trim/Extend9[1])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2.54808e+007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4.98215e-008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1.00635e+007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9.22152e-010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3.55442e+007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1.85612e+007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8.73587e-009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-3.12635e+007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1.42359e-009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4.98247e+007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1.85612e+007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1.60301e-008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3.3957e+007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-1.42359e-009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5.25182e+007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Beam-3(Structural Member5[1])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-1.18762e-022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1.31898e-007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1.67768e-021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1.31898e-007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-9.13759e-022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1.05518e-007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1.81749e-021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1.05518e-007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1.69879e+007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4.51146e-009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-1.1302e+007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-1.84585e-009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2.82899e+007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8.37679e+006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1.94679e-009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-4.16221e+006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8.17003e-010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1.2539e+007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Beam-4(Trim/Extend9[2])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2.75822e+007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5.20905e-008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-9.90858e+006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-1.9696e-009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3.74907e+007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1.95117e+007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1.53486e-008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3.27305e+007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8.36465e-010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5.22422e+007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1.95117e+007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1.47011e-008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-3.59164e+007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-8.36519e-010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5.54282e+007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Beam-5(Trim/Extend6)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-869239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-4.56963e-010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1.50538e+007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-9.9718e-009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1.5923e+007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-934134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1.04539e-009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1.51547e+007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-8.70493e-009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1.60888e+007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-7.94826e+006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4.85944e-009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-4.73362e+006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-3.9234e-009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1.26819e+007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-7.78454e+006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8.8786e-009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-7.39278e+006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9.5151e-009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1.51773e+007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-869239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7.94441e-010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-1.07439e+007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9.9718e-009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1.16132e+007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Beam-6(Trim/Extend7[1])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-3.34489e+007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-2.67532e+007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193.799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4.26858e-010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6.02023e+007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-3.34489e+007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2.912e+007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-279.855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-4.26981e-010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6.25692e+007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Beam-7(Trim/Extend7[2])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2.12389e+007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-2.32897e+007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197.236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2.55513e-010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4.45288e+007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2.12389e+007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2.8584e+007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-253.618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-2.55643e-010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4.98232e+007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Beam-8(Trim/Extend7[3])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-2.11038e+007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-9.4961e+006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-5.65211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-1.42227e-009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3.05999e+007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-2.11038e+007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2.93862e+006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2.93601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1.42231e-009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2.40425e+007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Beam-9(Trim/Extend7[4])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-2.24594e+007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9.83616e+006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-5.85452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3.58712e-010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3.22956e+007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-2.24594e+007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-4.3567e+006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10.5897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-3.58674e-010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2.68161e+007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Beam-10(Trim/Extend7[5])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2.23583e+007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2.21185e+007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-2.66702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-1.06892e-009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4.44768e+007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2.23583e+007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-2.72811e+007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-27.2569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1.06892e-009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4.96394e+007</w:t>
                  </w:r>
                </w:p>
              </w:tc>
            </w:tr>
            <w:tr w:rsidR="0017758E" w:rsidTr="001775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Beam-11(Trim/Extend7[6])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-3.18013e+007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2.57754e+007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-1.36184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1.6644e-009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5.75767e+007</w:t>
                  </w:r>
                </w:p>
              </w:tc>
            </w:tr>
            <w:tr w:rsidR="0017758E" w:rsidTr="001775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Pr="00A54E07" w:rsidRDefault="0017758E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-3.18013e+007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-2.80003e+007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54.8154</w:t>
                  </w:r>
                </w:p>
              </w:tc>
              <w:tc>
                <w:tcPr>
                  <w:tcW w:w="59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-1.66438e-009</w:t>
                  </w:r>
                </w:p>
              </w:tc>
              <w:tc>
                <w:tcPr>
                  <w:tcW w:w="74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5.98016e+007</w:t>
                  </w:r>
                </w:p>
              </w:tc>
            </w:tr>
          </w:tbl>
          <w:p w:rsidR="00EC2432" w:rsidRDefault="00EC2432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17758E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378105800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7"/>
              <w:gridCol w:w="3165"/>
              <w:gridCol w:w="2523"/>
              <w:gridCol w:w="2499"/>
            </w:tblGrid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7758E" w:rsidTr="000B2F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TXY: Shear in Y Dir. on YZ Plane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ksi</w:t>
                  </w:r>
                </w:p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9.0749 ksi</w:t>
                  </w:r>
                </w:p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169</w:t>
                  </w:r>
                </w:p>
              </w:tc>
            </w:tr>
            <w:tr w:rsidR="0017758E" w:rsidTr="000B2F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7758E" w:rsidRPr="004D2956" w:rsidRDefault="0017758E" w:rsidP="000B2F8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Frame-Puck study-Stress-Stress1</w:t>
                  </w:r>
                </w:p>
              </w:tc>
            </w:tr>
          </w:tbl>
          <w:p w:rsidR="0017758E" w:rsidRDefault="0017758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59"/>
              <w:gridCol w:w="3428"/>
              <w:gridCol w:w="2148"/>
              <w:gridCol w:w="2319"/>
            </w:tblGrid>
            <w:tr w:rsidR="0017758E" w:rsidTr="000B2F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7758E" w:rsidTr="000B2F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0.531664 mm</w:t>
                  </w:r>
                </w:p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160</w:t>
                  </w:r>
                </w:p>
              </w:tc>
            </w:tr>
            <w:tr w:rsidR="0017758E" w:rsidTr="000B2F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7758E" w:rsidRPr="004D2956" w:rsidRDefault="0017758E" w:rsidP="000B2F8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Frame-Puck study-Displacement-Displacement1</w:t>
                  </w:r>
                </w:p>
              </w:tc>
            </w:tr>
          </w:tbl>
          <w:p w:rsidR="0017758E" w:rsidRDefault="0017758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67"/>
              <w:gridCol w:w="7387"/>
            </w:tblGrid>
            <w:tr w:rsidR="0017758E" w:rsidTr="00AA54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17758E" w:rsidTr="00FE1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</w:tr>
            <w:tr w:rsidR="0017758E" w:rsidTr="000B2F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7758E" w:rsidRPr="004D2956" w:rsidRDefault="0017758E" w:rsidP="000B2F8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Frame-Puck study-Displacement-Displacement1{1}</w:t>
                  </w:r>
                </w:p>
              </w:tc>
            </w:tr>
          </w:tbl>
          <w:p w:rsidR="0017758E" w:rsidRDefault="0017758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11"/>
              <w:gridCol w:w="7443"/>
            </w:tblGrid>
            <w:tr w:rsidR="0017758E" w:rsidTr="00CB20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r>
                    <w:lastRenderedPageBreak/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7758E" w:rsidRDefault="0017758E" w:rsidP="000B2F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17758E" w:rsidTr="00766B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Displacement2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7758E" w:rsidRPr="004D2956" w:rsidRDefault="0017758E" w:rsidP="000B2F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17758E" w:rsidTr="000B2F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7758E" w:rsidRPr="004D2956" w:rsidRDefault="0017758E" w:rsidP="000B2F8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Frame-Puck study-Displacement-Displacement2</w:t>
                  </w:r>
                </w:p>
              </w:tc>
            </w:tr>
          </w:tbl>
          <w:p w:rsidR="0017758E" w:rsidRPr="000B04D4" w:rsidRDefault="0017758E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17758E" w:rsidTr="000B2F86">
              <w:tc>
                <w:tcPr>
                  <w:tcW w:w="5000" w:type="pct"/>
                  <w:vAlign w:val="center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3B7869F3" wp14:editId="158564C6">
                        <wp:extent cx="6858000" cy="4551045"/>
                        <wp:effectExtent l="0" t="0" r="0" b="190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551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7758E" w:rsidTr="000B2F86">
              <w:tc>
                <w:tcPr>
                  <w:tcW w:w="5000" w:type="pct"/>
                </w:tcPr>
                <w:p w:rsidR="0017758E" w:rsidRDefault="0017758E" w:rsidP="000B2F86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17758E" w:rsidRPr="00145DDC" w:rsidRDefault="0017758E" w:rsidP="000B2F86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17758E" w:rsidP="0017758E">
            <w:pPr>
              <w:pStyle w:val="Heading1"/>
            </w:pPr>
            <w:bookmarkStart w:id="26" w:name="_Toc378105801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30"/>
      <w:footerReference w:type="first" r:id="rId3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758E" w:rsidRDefault="0017758E" w:rsidP="00F25CD7">
      <w:pPr>
        <w:spacing w:after="0" w:line="240" w:lineRule="auto"/>
      </w:pPr>
      <w:r>
        <w:separator/>
      </w:r>
    </w:p>
  </w:endnote>
  <w:endnote w:type="continuationSeparator" w:id="0">
    <w:p w:rsidR="0017758E" w:rsidRDefault="0017758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27313ED" wp14:editId="13D01C4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17758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17758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7758E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013F406" wp14:editId="188544D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17758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17758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7758E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758E" w:rsidRDefault="0017758E" w:rsidP="00F25CD7">
      <w:pPr>
        <w:spacing w:after="0" w:line="240" w:lineRule="auto"/>
      </w:pPr>
      <w:r>
        <w:separator/>
      </w:r>
    </w:p>
  </w:footnote>
  <w:footnote w:type="continuationSeparator" w:id="0">
    <w:p w:rsidR="0017758E" w:rsidRDefault="0017758E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58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7758E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B149E-C960-4805-BC68-0A3B1FAB8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16</Pages>
  <Words>1888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Carter</dc:creator>
  <cp:lastModifiedBy>Carter</cp:lastModifiedBy>
  <cp:revision>1</cp:revision>
  <dcterms:created xsi:type="dcterms:W3CDTF">2014-01-22T03:12:00Z</dcterms:created>
  <dcterms:modified xsi:type="dcterms:W3CDTF">2014-01-22T03:14:00Z</dcterms:modified>
</cp:coreProperties>
</file>