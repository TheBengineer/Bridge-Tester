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98270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9009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98270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Main Frame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98270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January 21,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98270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double point study</w:t>
                  </w:r>
                </w:p>
                <w:p w:rsidR="00B77317" w:rsidRPr="006A441F" w:rsidRDefault="0098270C" w:rsidP="0098270C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98270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78106665" w:history="1">
                        <w:r w:rsidR="0098270C" w:rsidRPr="00490F9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8270C">
                          <w:rPr>
                            <w:noProof/>
                            <w:webHidden/>
                          </w:rPr>
                          <w:tab/>
                        </w:r>
                        <w:r w:rsidR="0098270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8270C">
                          <w:rPr>
                            <w:noProof/>
                            <w:webHidden/>
                          </w:rPr>
                          <w:instrText xml:space="preserve"> PAGEREF _Toc378106665 \h </w:instrText>
                        </w:r>
                        <w:r w:rsidR="0098270C">
                          <w:rPr>
                            <w:noProof/>
                            <w:webHidden/>
                          </w:rPr>
                        </w:r>
                        <w:r w:rsidR="0098270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8270C">
                          <w:rPr>
                            <w:noProof/>
                            <w:webHidden/>
                          </w:rPr>
                          <w:t>1</w:t>
                        </w:r>
                        <w:r w:rsidR="0098270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66" w:history="1">
                        <w:r w:rsidRPr="00490F9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67" w:history="1">
                        <w:r w:rsidRPr="00490F9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68" w:history="1">
                        <w:r w:rsidRPr="00490F9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69" w:history="1">
                        <w:r w:rsidRPr="00490F96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0" w:history="1">
                        <w:r w:rsidRPr="00490F9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1" w:history="1">
                        <w:r w:rsidRPr="00490F9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2" w:history="1">
                        <w:r w:rsidRPr="00490F9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3" w:history="1">
                        <w:r w:rsidRPr="00490F96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4" w:history="1">
                        <w:r w:rsidRPr="00490F9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5" w:history="1">
                        <w:r w:rsidRPr="00490F9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6" w:history="1">
                        <w:r w:rsidRPr="00490F9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7" w:history="1">
                        <w:r w:rsidRPr="00490F96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8" w:history="1">
                        <w:r w:rsidRPr="00490F9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8270C" w:rsidRDefault="00982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06679" w:history="1">
                        <w:r w:rsidRPr="00490F96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_Toc378106679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98270C" w:rsidP="00C27B5D">
            <w:pPr>
              <w:pStyle w:val="Heading1"/>
              <w:outlineLvl w:val="0"/>
            </w:pPr>
            <w:bookmarkStart w:id="0" w:name="_Toc378106665"/>
            <w:r>
              <w:t>Description</w:t>
            </w:r>
            <w:bookmarkEnd w:id="0"/>
          </w:p>
          <w:p w:rsidR="00F448BC" w:rsidRPr="00E65D6E" w:rsidRDefault="0098270C" w:rsidP="00FF408C">
            <w:r>
              <w:t xml:space="preserve">Double point force 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98270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378106666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98270C" w:rsidP="00FF408C">
            <w:pPr>
              <w:pStyle w:val="Heading1"/>
              <w:outlineLvl w:val="0"/>
            </w:pPr>
            <w:bookmarkStart w:id="5" w:name="_Toc378106667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98270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54965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49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98270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</w:t>
                  </w:r>
                </w:p>
                <w:p w:rsidR="00C16188" w:rsidRDefault="0098270C" w:rsidP="0098270C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98270C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98270C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Beam-1(Structural Member5[2])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Length:1600.2mm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Volume:0.0026729m^3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Mass:20.8486kg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Weight:204.316N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Beam-2(Trim/Extend9[1])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Length:1761.1mm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Volume:0.00293589m^3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Mass:22.8999kg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Weight:224.419N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Beam-3(Structural Member5[1])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Length:1600.2mm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Volume:0.0026729m^3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Mass:20.8486kg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Weight:204.316N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Beam-4(Trim/Extend9[2])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Length:1761.1mm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Volume:0.00293589m^3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Mass:22.8999kg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Weight:224.419N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Beam-5(Trim/Extend6)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inch/rectangular tube/3 x 2 x 0.25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2638.09in^2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Length:1458.43mm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Volume:0.00383757m^3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Mass:29.9331kg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Weight:293.344N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Beam-6(Trim/Extend7[1])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Volume:0.000654745m^3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Mass:5.10701kg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Weight:50.0487N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Beam-7(Trim/Extend7[2])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Beam-8(Trim/Extend7[3])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tube/2 x 2 x 0.25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Beam-9(Trim/Extend7[4])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Beam-10(Trim/Extend7[5])</w:t>
                  </w:r>
                </w:p>
                <w:p w:rsidR="0098270C" w:rsidRDefault="0098270C" w:rsidP="0049078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tube/2 x 2 x 0.25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Volume:0.000652364m^3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Mass:5.08844kg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Weight:49.8667N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98270C" w:rsidRDefault="0098270C" w:rsidP="00490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98270C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Beam-11(Trim/Extend7[6])</w:t>
                  </w:r>
                </w:p>
                <w:p w:rsidR="004B3022" w:rsidRDefault="0098270C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3695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36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1025.19in^2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Volume:0.000654745m^3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Mass:5.10701kg</w:t>
                  </w:r>
                </w:p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Weight:50.0487N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\\vtcfiles1.vtc.vsc.edu\shared\ELM\ELM4701\Bridge Tester\Design\Solidworks Models\Frame REV 2\Main Frame.SLDPRT</w:t>
                  </w:r>
                </w:p>
                <w:p w:rsidR="004B3022" w:rsidRDefault="0098270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21 11:22:21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98270C" w:rsidP="00B35001">
            <w:pPr>
              <w:pStyle w:val="Heading1"/>
              <w:outlineLvl w:val="0"/>
            </w:pPr>
            <w:bookmarkStart w:id="6" w:name="_Toc37810666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2"/>
              <w:gridCol w:w="5392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8270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double point study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(\\vtcfiles1.vtc.vsc.edu\shared\ELM\ELM4701\Bridge Tester\Design\Solidworks Models\Frame REV 2)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98270C" w:rsidP="000A7C6B">
            <w:pPr>
              <w:pStyle w:val="Heading1"/>
              <w:outlineLvl w:val="0"/>
            </w:pPr>
            <w:bookmarkStart w:id="7" w:name="_Toc37810666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8270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98270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98270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98270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37810667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270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270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8270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98270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63650"/>
                        <wp:effectExtent l="0" t="0" r="635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63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Plain Carbon Steel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2.20594e+008 N/m^2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3.99826e+008 N/m^2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2.1e+011 N/m^2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7800 kg/m^3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7.9e+010 N/m^2</w:t>
                        </w:r>
                      </w:p>
                    </w:tc>
                  </w:tr>
                  <w:tr w:rsidR="0098270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8270C" w:rsidRDefault="0098270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1(Structural Member5[2])(Main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2(Trim/Extend9[1])(Main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3(Structural Member5[1])(Main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4(Trim/Extend9[2])(Main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5(Trim/Extend6)(Main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6(Trim/Extend7[1])(Main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7(Trim/Extend7[2])(Main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8(Trim/Extend7[3])(Main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9(Trim/Extend7[4])(Main Frame),</w:t>
                  </w:r>
                </w:p>
                <w:p w:rsidR="0098270C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10(Trim/Extend7[5])(Main Frame),</w:t>
                  </w:r>
                </w:p>
                <w:p w:rsidR="00E80CD9" w:rsidRPr="00577134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11(Trim/Extend7[6])(Main Frame)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98270C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98270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378106671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8270C" w:rsidTr="00D505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270C" w:rsidRPr="004E282D" w:rsidRDefault="0098270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270C" w:rsidRPr="004E282D" w:rsidRDefault="0098270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8270C" w:rsidRPr="004E282D" w:rsidRDefault="0098270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8270C" w:rsidTr="006E44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98270C" w:rsidRPr="00AD5FBA" w:rsidRDefault="0098270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98270C" w:rsidRPr="006208CB" w:rsidRDefault="0098270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176020"/>
                        <wp:effectExtent l="0" t="0" r="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8270C" w:rsidRPr="00BE6656" w:rsidRDefault="0098270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8270C" w:rsidRPr="00154A1A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Joint(s)</w:t>
                        </w:r>
                      </w:p>
                    </w:tc>
                  </w:tr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98270C" w:rsidRPr="004C6DEB" w:rsidRDefault="0098270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8270C" w:rsidTr="00877F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270C" w:rsidRPr="004E282D" w:rsidRDefault="0098270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270C" w:rsidRPr="004E282D" w:rsidRDefault="0098270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8270C" w:rsidRPr="004E282D" w:rsidRDefault="0098270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8270C" w:rsidTr="009827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98270C" w:rsidRPr="00F42DD1" w:rsidRDefault="0098270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98270C" w:rsidRPr="006208CB" w:rsidRDefault="0098270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6555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65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8270C" w:rsidRPr="00BE6656" w:rsidRDefault="0098270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8270C" w:rsidRPr="00B77EA3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10000 lbf</w:t>
                        </w:r>
                      </w:p>
                    </w:tc>
                  </w:tr>
                  <w:tr w:rsidR="0098270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lbf·in</w:t>
                        </w:r>
                      </w:p>
                    </w:tc>
                  </w:tr>
                </w:tbl>
                <w:p w:rsidR="0098270C" w:rsidRDefault="0098270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98270C" w:rsidTr="00490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98270C" w:rsidRPr="00F42DD1" w:rsidRDefault="0098270C" w:rsidP="0049078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98270C" w:rsidRPr="006208CB" w:rsidRDefault="0098270C" w:rsidP="0049078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6555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65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8270C" w:rsidTr="0049078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8270C" w:rsidRPr="00BE6656" w:rsidRDefault="0098270C" w:rsidP="0049078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8270C" w:rsidRPr="00B77EA3" w:rsidRDefault="0098270C" w:rsidP="0049078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98270C" w:rsidTr="0049078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49078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49078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98270C" w:rsidTr="0049078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49078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49078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98270C" w:rsidTr="0049078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49078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49078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10000 lbf</w:t>
                        </w:r>
                      </w:p>
                    </w:tc>
                  </w:tr>
                  <w:tr w:rsidR="0098270C" w:rsidTr="0049078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8270C" w:rsidRDefault="0098270C" w:rsidP="0049078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8270C" w:rsidRDefault="0098270C" w:rsidP="0049078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lbf·in</w:t>
                        </w:r>
                      </w:p>
                    </w:tc>
                  </w:tr>
                </w:tbl>
                <w:p w:rsidR="0098270C" w:rsidRDefault="0098270C" w:rsidP="0049078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378106672"/>
            <w:r w:rsidR="0098270C">
              <w:t>Connector Definitions</w:t>
            </w:r>
            <w:bookmarkEnd w:id="13"/>
          </w:p>
          <w:p w:rsidR="00132707" w:rsidRDefault="0098270C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98270C" w:rsidP="000A7C6B">
            <w:pPr>
              <w:pStyle w:val="Heading1"/>
              <w:outlineLvl w:val="0"/>
            </w:pPr>
            <w:bookmarkStart w:id="14" w:name="_Toc378106673"/>
            <w:r>
              <w:lastRenderedPageBreak/>
              <w:t>Contact Information</w:t>
            </w:r>
            <w:bookmarkEnd w:id="14"/>
          </w:p>
          <w:p w:rsidR="00104BD8" w:rsidRDefault="0098270C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98270C" w:rsidP="000A7C6B">
            <w:pPr>
              <w:pStyle w:val="Heading1"/>
              <w:outlineLvl w:val="0"/>
            </w:pPr>
            <w:bookmarkStart w:id="15" w:name="_Toc378106674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8270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8270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98270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8270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8270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268</w:t>
                  </w:r>
                </w:p>
              </w:tc>
            </w:tr>
            <w:tr w:rsidR="0098270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264</w:t>
                  </w:r>
                </w:p>
              </w:tc>
            </w:tr>
            <w:tr w:rsidR="0098270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00:00:09</w:t>
                  </w:r>
                </w:p>
              </w:tc>
            </w:tr>
            <w:tr w:rsidR="0098270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8270C" w:rsidRDefault="0098270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CARTER-PC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98270C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465830"/>
                        <wp:effectExtent l="0" t="0" r="0" b="127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65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98270C" w:rsidP="000A7C6B">
            <w:pPr>
              <w:pStyle w:val="Heading1"/>
              <w:outlineLvl w:val="0"/>
            </w:pPr>
            <w:bookmarkStart w:id="16" w:name="_Toc378106675"/>
            <w:r>
              <w:t>Sensor Details</w:t>
            </w:r>
            <w:bookmarkEnd w:id="16"/>
          </w:p>
          <w:p w:rsidR="002C53F9" w:rsidRPr="00F077CB" w:rsidRDefault="0098270C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98270C" w:rsidP="000A7C6B">
            <w:pPr>
              <w:pStyle w:val="Heading1"/>
              <w:outlineLvl w:val="0"/>
            </w:pPr>
            <w:bookmarkStart w:id="17" w:name="_Toc378106676"/>
            <w:r>
              <w:lastRenderedPageBreak/>
              <w:t>Resultant Forces</w:t>
            </w:r>
            <w:bookmarkEnd w:id="17"/>
          </w:p>
          <w:p w:rsidR="005F5B79" w:rsidRPr="000B04D4" w:rsidRDefault="0098270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-2.38768e-016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</w:tr>
          </w:tbl>
          <w:p w:rsidR="005F5B79" w:rsidRPr="000B04D4" w:rsidRDefault="0098270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8270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N·m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3.20633e-012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-6.11552e-014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0.815094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8270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0.815094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8270C" w:rsidP="000A7C6B">
            <w:pPr>
              <w:pStyle w:val="Heading1"/>
              <w:outlineLvl w:val="0"/>
            </w:pPr>
            <w:bookmarkStart w:id="21" w:name="_Toc378106677"/>
            <w:r>
              <w:lastRenderedPageBreak/>
              <w:t>Beams</w:t>
            </w:r>
            <w:bookmarkEnd w:id="21"/>
          </w:p>
          <w:p w:rsidR="0050542D" w:rsidRPr="0098270C" w:rsidRDefault="0098270C" w:rsidP="0098270C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071"/>
              <w:gridCol w:w="753"/>
              <w:gridCol w:w="956"/>
              <w:gridCol w:w="1402"/>
              <w:gridCol w:w="1136"/>
              <w:gridCol w:w="1540"/>
              <w:gridCol w:w="1540"/>
              <w:gridCol w:w="1356"/>
            </w:tblGrid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 NameBeam-1(Structural Member5[2])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Moment1(N·m)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Moment2(N·m)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Torque(N·m)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Beam-2(Trim/Extend9[1])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28295.3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2904.09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3.02108e-013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4.57642e-013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-1051.14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-4.81387e-014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Beam-3(Structural Member5[1])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-1.81899e-011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-8.04562e-025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-1.37325e-026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4.09273e-012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8.40105e-026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16203.9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18.3565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-1.19596e-013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8.05862e-014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152.684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4.61847e-014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12494.6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-119.978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-1.59539e-013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8.38395e-014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195.104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2.00856e-014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Beam-4(Trim/Extend9[2])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-28023.3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2893.99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2.40975e-014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-4.97788e-013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947.985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4.55416e-014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28023.3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-2893.85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-2.40951e-014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4.8116e-013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1048.96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-4.5544e-014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Beam-5(Trim/Extend6)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2084.02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15880.5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-2.62398e-013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-1.51111e-016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1114.94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-7.46047e-013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-2073.85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16765.3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-1.58555e-014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8.0058e-014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-1082.96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-5.23914e-013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-13686.8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-4986.4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5.87049e-014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2.61515e-013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2534.07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-1.59684e-014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-13750.5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5462.45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1.60834e-013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3.19933e-013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77.0197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3.18627e-013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-2084.02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-15880.5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2.62398e-013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6.72053e-014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2943.22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7.46047e-013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Beam-6(Trim/Extend7[1])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-29433.4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0.00539227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-744.382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-240.371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-0.00174124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5.90202e-015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29433.4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-0.00715321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744.32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-235.029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-0.00225872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-5.90431e-015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lastRenderedPageBreak/>
                    <w:t>Beam-7(Trim/Extend7[2])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-5534.11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0.00473458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-559.061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149.669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0.00126752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1.67331e-014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5534.11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-0.00496052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559.075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206.094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0.00182861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-1.67346e-014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Beam-8(Trim/Extend7[3])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-5539.63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-6.69289e-005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-112.447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-50.643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3.01429e-005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-1.62643e-014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5539.63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0.000112348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112.448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-20.9128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2.08943e-005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1.62648e-014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Beam-9(Trim/Extend7[4])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5425.42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-4.77339e-005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80.1976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-39.3843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-2.34417e-005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1.63189e-014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-5425.42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0.000194937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-80.1986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-11.6493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-2.83158e-005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-1.63183e-014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Beam-10(Trim/Extend7[5])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5419.88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-6.55816e-005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543.891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142.299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1.71582e-005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-1.71484e-014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-5419.88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-0.000543409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-543.892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203.806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-0.000203625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1.71484e-014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Beam-11(Trim/Extend7[6])</w:t>
                  </w:r>
                </w:p>
              </w:tc>
              <w:tc>
                <w:tcPr>
                  <w:tcW w:w="3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44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-29753.4</w:t>
                  </w:r>
                </w:p>
              </w:tc>
              <w:tc>
                <w:tcPr>
                  <w:tcW w:w="65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0.00146817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-749.959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-236.756</w:t>
                  </w:r>
                </w:p>
              </w:tc>
              <w:tc>
                <w:tcPr>
                  <w:tcW w:w="7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-0.000463491</w:t>
                  </w:r>
                </w:p>
              </w:tc>
              <w:tc>
                <w:tcPr>
                  <w:tcW w:w="63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-2.22649e-014</w:t>
                  </w:r>
                </w:p>
              </w:tc>
            </w:tr>
            <w:tr w:rsidR="0098270C" w:rsidTr="009827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5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44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5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1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1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3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50542D" w:rsidRPr="0098270C" w:rsidRDefault="0098270C" w:rsidP="0098270C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34"/>
              <w:gridCol w:w="800"/>
              <w:gridCol w:w="1626"/>
              <w:gridCol w:w="1626"/>
              <w:gridCol w:w="1626"/>
              <w:gridCol w:w="1216"/>
              <w:gridCol w:w="1626"/>
            </w:tblGrid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 NameBeam-1(Structural Member5[2])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Worst Case(N/m^2)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Beam-2(Trim/Extend9[1])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1.69397e+007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1.32737e-008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3.04878e+007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-1.04144e-009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4.74276e+007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Beam-3(Structural Member5[1])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3.98305e-022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1.18708e-007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1.81749e-021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1.18708e-007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9.70088e+006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2.33737e-009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-4.42852e+006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9.9916e-010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1.41294e+007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7.48023e+006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2.43173e-009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-5.65891e+006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4.34533e-010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1.31391e+007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Beam-4(Trim/Extend9[2])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1.67769e+007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1.44381e-008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2.74959e+007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9.85248e-010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4.42728e+007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1.67769e+007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1.39559e-008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-3.04247e+007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-9.85299e-010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4.72016e+007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lastRenderedPageBreak/>
                    <w:t>Beam-5(Trim/Extend6)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-789974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2.30547e-012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1.13802e+007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-9.59075e-009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1.21701e+007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-786117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1.22143e-009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1.10537e+007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-6.73513e-009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1.18398e+007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-5.18815e+006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3.98989e-009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-2.58652e+007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-2.05281e-010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3.10533e+007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-5.21228e+006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4.88116e-009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-786137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4.09608e-009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5.99842e+006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-789974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1.02534e-009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-3.00413e+007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9.59075e-009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3.08313e+007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Beam-6(Trim/Extend7[1])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-2.87102e+007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-1.91443e+007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138.68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3.14153e-010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4.78546e+007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-2.87102e+007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1.87188e+007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-179.895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-3.14275e-010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4.74292e+007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Beam-7(Trim/Extend7[2])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5.39813e+006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-1.19204e+007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100.951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8.90669e-010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1.73186e+007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5.39813e+006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1.64143e+007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-145.64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-8.90751e-010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2.18126e+007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Beam-8(Trim/Extend7[3])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-5.40351e+006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-4.03346e+006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-2.40073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-8.65716e-010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9.43697e+006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-5.40351e+006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1.6656e+006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1.66412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8.65745e-010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7.06911e+006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Beam-9(Trim/Extend7[4])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-5.29211e+006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3.13676e+006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-1.86701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8.68624e-010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8.42887e+006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-5.29211e+006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-927809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2.2552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-8.68593e-010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6.21992e+006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Beam-10(Trim/Extend7[5])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5.28671e+006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1.13334e+007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-1.36656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-9.12775e-010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1.66201e+007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5.28671e+006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-1.62321e+007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-16.2177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9.12776e-010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2.15189e+007</w:t>
                  </w:r>
                </w:p>
              </w:tc>
            </w:tr>
            <w:tr w:rsidR="0098270C" w:rsidTr="009827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</w:pPr>
                  <w:r>
                    <w:t>Beam-11(Trim/Extend7[6])</w:t>
                  </w:r>
                </w:p>
              </w:tc>
              <w:tc>
                <w:tcPr>
                  <w:tcW w:w="3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-2.90223e+007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-1.88564e+007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36.9146</w:t>
                  </w:r>
                </w:p>
              </w:tc>
              <w:tc>
                <w:tcPr>
                  <w:tcW w:w="56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-1.18512e-009</w:t>
                  </w:r>
                </w:p>
              </w:tc>
              <w:tc>
                <w:tcPr>
                  <w:tcW w:w="75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4.78787e+007</w:t>
                  </w:r>
                </w:p>
              </w:tc>
            </w:tr>
            <w:tr w:rsidR="0098270C" w:rsidTr="009827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3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6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Pr="00A54E07" w:rsidRDefault="0098270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8270C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378106678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7"/>
              <w:gridCol w:w="3165"/>
              <w:gridCol w:w="2523"/>
              <w:gridCol w:w="2499"/>
            </w:tblGrid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8270C" w:rsidTr="00490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TXY: Shear in Y Dir. on YZ Plane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ksi</w:t>
                  </w:r>
                </w:p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7.00731 ksi</w:t>
                  </w:r>
                </w:p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234</w:t>
                  </w:r>
                </w:p>
              </w:tc>
            </w:tr>
            <w:tr w:rsidR="0098270C" w:rsidTr="004907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270C" w:rsidRPr="004D2956" w:rsidRDefault="0098270C" w:rsidP="004907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Frame-double point study-Stress-Stress1</w:t>
                  </w:r>
                </w:p>
              </w:tc>
            </w:tr>
          </w:tbl>
          <w:p w:rsidR="0098270C" w:rsidRDefault="0098270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59"/>
              <w:gridCol w:w="3428"/>
              <w:gridCol w:w="2148"/>
              <w:gridCol w:w="2319"/>
            </w:tblGrid>
            <w:tr w:rsidR="0098270C" w:rsidTr="00490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8270C" w:rsidTr="00490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0.375669 mm</w:t>
                  </w:r>
                </w:p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155</w:t>
                  </w:r>
                </w:p>
              </w:tc>
            </w:tr>
            <w:tr w:rsidR="0098270C" w:rsidTr="004907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270C" w:rsidRPr="004D2956" w:rsidRDefault="0098270C" w:rsidP="004907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Frame-double point study-Displacement-Displacement1</w:t>
                  </w:r>
                </w:p>
              </w:tc>
            </w:tr>
          </w:tbl>
          <w:p w:rsidR="0098270C" w:rsidRDefault="0098270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98270C" w:rsidTr="005314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8270C" w:rsidRDefault="0098270C" w:rsidP="004907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98270C" w:rsidTr="006411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8270C" w:rsidRPr="004D2956" w:rsidRDefault="0098270C" w:rsidP="00490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98270C" w:rsidTr="0049078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42030"/>
                        <wp:effectExtent l="0" t="0" r="0" b="127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42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8270C" w:rsidRPr="004D2956" w:rsidRDefault="0098270C" w:rsidP="004907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Frame-double point study-Displacement-Displacement1{1}</w:t>
                  </w:r>
                </w:p>
              </w:tc>
            </w:tr>
          </w:tbl>
          <w:p w:rsidR="0098270C" w:rsidRPr="000B04D4" w:rsidRDefault="0098270C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98270C" w:rsidTr="00490784">
              <w:tc>
                <w:tcPr>
                  <w:tcW w:w="5000" w:type="pct"/>
                  <w:vAlign w:val="center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6A1E3829" wp14:editId="245D5C94">
                        <wp:extent cx="6858000" cy="4551045"/>
                        <wp:effectExtent l="0" t="0" r="0" b="190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551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8270C" w:rsidTr="00490784">
              <w:tc>
                <w:tcPr>
                  <w:tcW w:w="5000" w:type="pct"/>
                </w:tcPr>
                <w:p w:rsidR="0098270C" w:rsidRDefault="0098270C" w:rsidP="0049078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98270C" w:rsidRPr="00145DDC" w:rsidRDefault="0098270C" w:rsidP="0049078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98270C" w:rsidP="0098270C">
            <w:pPr>
              <w:pStyle w:val="Heading1"/>
            </w:pPr>
            <w:bookmarkStart w:id="26" w:name="_Toc378106679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29"/>
      <w:footerReference w:type="first" r:id="rId3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70C" w:rsidRDefault="0098270C" w:rsidP="00F25CD7">
      <w:pPr>
        <w:spacing w:after="0" w:line="240" w:lineRule="auto"/>
      </w:pPr>
      <w:r>
        <w:separator/>
      </w:r>
    </w:p>
  </w:endnote>
  <w:endnote w:type="continuationSeparator" w:id="0">
    <w:p w:rsidR="0098270C" w:rsidRDefault="0098270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07D6FA2" wp14:editId="07307096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98270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98270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270C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685EDC9" wp14:editId="5AFFE3D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98270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98270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270C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70C" w:rsidRDefault="0098270C" w:rsidP="00F25CD7">
      <w:pPr>
        <w:spacing w:after="0" w:line="240" w:lineRule="auto"/>
      </w:pPr>
      <w:r>
        <w:separator/>
      </w:r>
    </w:p>
  </w:footnote>
  <w:footnote w:type="continuationSeparator" w:id="0">
    <w:p w:rsidR="0098270C" w:rsidRDefault="0098270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70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270C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FB5AED-12CE-45D4-8018-53FC071B2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16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Carter</dc:creator>
  <cp:lastModifiedBy>Carter</cp:lastModifiedBy>
  <cp:revision>1</cp:revision>
  <dcterms:created xsi:type="dcterms:W3CDTF">2014-01-22T03:27:00Z</dcterms:created>
  <dcterms:modified xsi:type="dcterms:W3CDTF">2014-01-22T03:28:00Z</dcterms:modified>
</cp:coreProperties>
</file>